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5A9D1" w14:textId="5776CC84" w:rsidR="00814A95" w:rsidRPr="002C5313" w:rsidRDefault="00814A95" w:rsidP="00814A95">
      <w:pPr>
        <w:pStyle w:val="a3"/>
        <w:rPr>
          <w:b/>
        </w:rPr>
      </w:pPr>
      <w:r w:rsidRPr="002C5313">
        <w:rPr>
          <w:rFonts w:hint="eastAsia"/>
          <w:b/>
        </w:rPr>
        <w:t>9</w:t>
      </w:r>
      <w:r w:rsidRPr="002C5313">
        <w:rPr>
          <w:b/>
        </w:rPr>
        <w:t>L34DF</w:t>
      </w:r>
      <w:r w:rsidRPr="002C5313">
        <w:rPr>
          <w:rFonts w:hint="eastAsia"/>
          <w:b/>
        </w:rPr>
        <w:t>参数</w:t>
      </w:r>
    </w:p>
    <w:p w14:paraId="0390C25E" w14:textId="4E77A669" w:rsidR="00814A95" w:rsidRDefault="00814A95" w:rsidP="00814A95">
      <w:pPr>
        <w:pStyle w:val="a3"/>
      </w:pPr>
      <w:r>
        <w:rPr>
          <w:rFonts w:hint="eastAsia"/>
        </w:rPr>
        <w:t>缸径：</w:t>
      </w:r>
      <w:r>
        <w:rPr>
          <w:rFonts w:hint="eastAsia"/>
        </w:rPr>
        <w:t>3</w:t>
      </w:r>
      <w:r>
        <w:t>40</w:t>
      </w:r>
      <w:r>
        <w:rPr>
          <w:rFonts w:hint="eastAsia"/>
        </w:rPr>
        <w:t>mm</w:t>
      </w:r>
    </w:p>
    <w:p w14:paraId="5F37FC69" w14:textId="721C7D31" w:rsidR="00814A95" w:rsidRDefault="00814A95" w:rsidP="00814A95">
      <w:pPr>
        <w:pStyle w:val="a3"/>
      </w:pPr>
      <w:r>
        <w:rPr>
          <w:rFonts w:hint="eastAsia"/>
        </w:rPr>
        <w:t>冲程：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mm</w:t>
      </w:r>
    </w:p>
    <w:p w14:paraId="49FBAA4D" w14:textId="713F9291" w:rsidR="00814A95" w:rsidRDefault="00814A95" w:rsidP="00814A95">
      <w:pPr>
        <w:pStyle w:val="a3"/>
      </w:pPr>
      <w:r>
        <w:rPr>
          <w:rFonts w:hint="eastAsia"/>
        </w:rPr>
        <w:t>每缸活塞排量：</w:t>
      </w:r>
      <w:r>
        <w:rPr>
          <w:rFonts w:hint="eastAsia"/>
        </w:rPr>
        <w:t>3</w:t>
      </w:r>
      <w:r>
        <w:t>6.3</w:t>
      </w:r>
      <w:r>
        <w:rPr>
          <w:rFonts w:hint="eastAsia"/>
        </w:rPr>
        <w:t>I</w:t>
      </w:r>
    </w:p>
    <w:p w14:paraId="2EE6BD3D" w14:textId="4F0745F9" w:rsidR="00814A95" w:rsidRPr="00814A95" w:rsidRDefault="00814A95" w:rsidP="00814A95">
      <w:pPr>
        <w:pStyle w:val="a3"/>
      </w:pPr>
      <w:r>
        <w:rPr>
          <w:rFonts w:hint="eastAsia"/>
        </w:rPr>
        <w:t>发火顺序（顺时针）：</w:t>
      </w:r>
      <w:r>
        <w:rPr>
          <w:rFonts w:hint="eastAsia"/>
        </w:rPr>
        <w:t>1-</w:t>
      </w:r>
      <w:r>
        <w:t>7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-</w:t>
      </w:r>
      <w:r>
        <w:t>5</w:t>
      </w:r>
    </w:p>
    <w:p w14:paraId="566EA1FB" w14:textId="052CE4AD" w:rsidR="00814A95" w:rsidRPr="00814A95" w:rsidRDefault="00814A95" w:rsidP="00814A95">
      <w:pPr>
        <w:pStyle w:val="a3"/>
      </w:pPr>
      <w:r>
        <w:rPr>
          <w:rFonts w:hint="eastAsia"/>
        </w:rPr>
        <w:t>发火顺序（逆时针）：</w:t>
      </w:r>
      <w:r>
        <w:rPr>
          <w:rFonts w:hint="eastAsia"/>
        </w:rPr>
        <w:t>1-</w:t>
      </w:r>
      <w:r>
        <w:t>5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7</w:t>
      </w:r>
    </w:p>
    <w:p w14:paraId="2594FB86" w14:textId="7C78B24E" w:rsidR="00814A95" w:rsidRDefault="00814A95" w:rsidP="00814A95">
      <w:pPr>
        <w:pStyle w:val="a3"/>
      </w:pPr>
      <w:r>
        <w:rPr>
          <w:rFonts w:hint="eastAsia"/>
        </w:rPr>
        <w:t>润滑油量（约）：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.3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（湿）</w:t>
      </w:r>
      <m:oMath>
        <m:r>
          <m:rPr>
            <m:sty m:val="p"/>
          </m:rPr>
          <w:rPr>
            <w:rFonts w:ascii="Cambria Math" w:hAnsi="Cambria Math"/>
          </w:rPr>
          <m:t>4.6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（干）</w:t>
      </w:r>
    </w:p>
    <w:p w14:paraId="3D5D4376" w14:textId="115ED68D" w:rsidR="00814A95" w:rsidRDefault="00814A95" w:rsidP="00814A95">
      <w:pPr>
        <w:pStyle w:val="a3"/>
      </w:pPr>
      <w:r w:rsidRPr="00814A95">
        <w:rPr>
          <w:rFonts w:hint="eastAsia"/>
        </w:rPr>
        <w:t>冷却水量—</w:t>
      </w:r>
      <w:r w:rsidRPr="00814A95">
        <w:t xml:space="preserve"> HT</w:t>
      </w:r>
      <w:r w:rsidRPr="00814A95">
        <w:t>回路（大约）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0.56m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</w:p>
    <w:p w14:paraId="28F3A740" w14:textId="73F9E40F" w:rsidR="00814A95" w:rsidRDefault="00814A95" w:rsidP="00814A95">
      <w:pPr>
        <w:pStyle w:val="a3"/>
      </w:pPr>
      <w:r w:rsidRPr="00814A95">
        <w:rPr>
          <w:rFonts w:hint="eastAsia"/>
        </w:rPr>
        <w:t>冷却水量—</w:t>
      </w:r>
      <w:r w:rsidRPr="00814A95">
        <w:t xml:space="preserve"> </w:t>
      </w:r>
      <w:r>
        <w:rPr>
          <w:rFonts w:hint="eastAsia"/>
        </w:rPr>
        <w:t>L</w:t>
      </w:r>
      <w:r w:rsidRPr="00814A95">
        <w:t>T</w:t>
      </w:r>
      <w:r w:rsidRPr="00814A95">
        <w:t>回路（大约）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0.18m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</w:p>
    <w:p w14:paraId="65D37B59" w14:textId="75EA9593" w:rsidR="00814A95" w:rsidRDefault="00814A95" w:rsidP="00814A95">
      <w:pPr>
        <w:pStyle w:val="a3"/>
      </w:pPr>
      <w:r>
        <w:rPr>
          <w:rFonts w:hint="eastAsia"/>
        </w:rPr>
        <w:t>空气压力：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00kPa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1.0bar</m:t>
            </m:r>
          </m:e>
        </m:d>
      </m:oMath>
    </w:p>
    <w:p w14:paraId="6769485C" w14:textId="770120B2" w:rsidR="00814A95" w:rsidRDefault="00814A95" w:rsidP="00814A95">
      <w:pPr>
        <w:pStyle w:val="a3"/>
      </w:pPr>
      <w:r>
        <w:rPr>
          <w:rFonts w:hint="eastAsia"/>
        </w:rPr>
        <w:t>环境温度：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98k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25℃</m:t>
            </m:r>
          </m:e>
        </m:d>
      </m:oMath>
    </w:p>
    <w:p w14:paraId="4837FBFC" w14:textId="70B7A1ED" w:rsidR="00814A95" w:rsidRDefault="00814A95" w:rsidP="00814A95">
      <w:pPr>
        <w:pStyle w:val="a3"/>
      </w:pPr>
      <w:r>
        <w:rPr>
          <w:rFonts w:hint="eastAsia"/>
        </w:rPr>
        <w:t>相对空气湿度</w:t>
      </w:r>
      <w:r w:rsidR="003F262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0%</m:t>
        </m:r>
      </m:oMath>
    </w:p>
    <w:p w14:paraId="2A16633A" w14:textId="5E6C45D2" w:rsidR="00814A95" w:rsidRDefault="003F2620" w:rsidP="00814A95">
      <w:pPr>
        <w:pStyle w:val="a3"/>
      </w:pPr>
      <w:r>
        <w:rPr>
          <w:rFonts w:hint="eastAsia"/>
        </w:rPr>
        <w:t>增压空气冷却器水温度：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08k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35℃</m:t>
            </m:r>
          </m:e>
        </m:d>
      </m:oMath>
    </w:p>
    <w:p w14:paraId="7ABF62AD" w14:textId="2C9B5FD4" w:rsidR="00FE1DD1" w:rsidRDefault="00FE1DD1" w:rsidP="00814A95">
      <w:pPr>
        <w:pStyle w:val="a3"/>
      </w:pPr>
      <w:r>
        <w:rPr>
          <w:rFonts w:hint="eastAsia"/>
        </w:rPr>
        <w:t>最高爆发压力：</w:t>
      </w:r>
      <w:r>
        <w:rPr>
          <w:rFonts w:hint="eastAsia"/>
        </w:rPr>
        <w:t>1</w:t>
      </w:r>
      <w:r>
        <w:t>8.5</w:t>
      </w:r>
      <w:r>
        <w:rPr>
          <w:rFonts w:hint="eastAsia"/>
        </w:rPr>
        <w:t>Mpa</w:t>
      </w:r>
    </w:p>
    <w:p w14:paraId="5FB81F15" w14:textId="3D6EBED1" w:rsidR="00FE1DD1" w:rsidRDefault="00FE1DD1" w:rsidP="00814A95">
      <w:pPr>
        <w:pStyle w:val="a3"/>
      </w:pPr>
      <w:r>
        <w:rPr>
          <w:rFonts w:hint="eastAsia"/>
        </w:rPr>
        <w:t>额定功率：</w:t>
      </w:r>
      <w:r>
        <w:rPr>
          <w:rFonts w:hint="eastAsia"/>
        </w:rPr>
        <w:t>4</w:t>
      </w:r>
      <w:r>
        <w:t>050</w:t>
      </w:r>
      <w:r>
        <w:rPr>
          <w:rFonts w:hint="eastAsia"/>
        </w:rPr>
        <w:t>kW</w:t>
      </w:r>
    </w:p>
    <w:p w14:paraId="5C9B2912" w14:textId="0EB9556D" w:rsidR="00FE1DD1" w:rsidRDefault="00FE1DD1" w:rsidP="00814A95">
      <w:pPr>
        <w:pStyle w:val="a3"/>
      </w:pPr>
      <w:r>
        <w:rPr>
          <w:rFonts w:hint="eastAsia"/>
        </w:rPr>
        <w:t>额定转速：</w:t>
      </w:r>
      <w:r>
        <w:rPr>
          <w:rFonts w:hint="eastAsia"/>
        </w:rPr>
        <w:t>7</w:t>
      </w:r>
      <w:r>
        <w:t>50</w:t>
      </w:r>
      <w:r>
        <w:rPr>
          <w:rFonts w:hint="eastAsia"/>
        </w:rPr>
        <w:t>r</w:t>
      </w:r>
      <w:r>
        <w:t>/min</w:t>
      </w:r>
    </w:p>
    <w:p w14:paraId="770EE6D9" w14:textId="2E2CA4FC" w:rsidR="00FE1DD1" w:rsidRDefault="00FE1DD1" w:rsidP="00814A95">
      <w:pPr>
        <w:pStyle w:val="a3"/>
      </w:pPr>
      <w:r>
        <w:rPr>
          <w:rFonts w:hint="eastAsia"/>
        </w:rPr>
        <w:t>超负荷功率：</w:t>
      </w:r>
      <w:r>
        <w:rPr>
          <w:rFonts w:hint="eastAsia"/>
        </w:rPr>
        <w:t>4</w:t>
      </w:r>
      <w:r>
        <w:t>455</w:t>
      </w:r>
      <w:r>
        <w:rPr>
          <w:rFonts w:hint="eastAsia"/>
        </w:rPr>
        <w:t>kW</w:t>
      </w:r>
    </w:p>
    <w:p w14:paraId="55B236A4" w14:textId="457D2E1C" w:rsidR="00FE1DD1" w:rsidRDefault="00FE1DD1" w:rsidP="00FE1DD1">
      <w:pPr>
        <w:pStyle w:val="a3"/>
      </w:pPr>
      <w:r>
        <w:rPr>
          <w:rFonts w:hint="eastAsia"/>
        </w:rPr>
        <w:t>超负荷额定转速：</w:t>
      </w:r>
      <w:r>
        <w:rPr>
          <w:rFonts w:hint="eastAsia"/>
        </w:rPr>
        <w:t>7</w:t>
      </w:r>
      <w:r>
        <w:t>50</w:t>
      </w:r>
      <w:r>
        <w:rPr>
          <w:rFonts w:hint="eastAsia"/>
        </w:rPr>
        <w:t>r</w:t>
      </w:r>
      <w:r>
        <w:t>/min</w:t>
      </w:r>
    </w:p>
    <w:p w14:paraId="6E5EB259" w14:textId="6461BA80" w:rsidR="00FE1DD1" w:rsidRDefault="00FE1DD1" w:rsidP="00FE1DD1">
      <w:pPr>
        <w:pStyle w:val="a3"/>
      </w:pPr>
      <w:r>
        <w:rPr>
          <w:rFonts w:hint="eastAsia"/>
        </w:rPr>
        <w:t>增压器型号：</w:t>
      </w:r>
      <w:r w:rsidRPr="00FE1DD1">
        <w:t>NAPIER/ALSTOM NA307</w:t>
      </w:r>
    </w:p>
    <w:p w14:paraId="000E5BC2" w14:textId="7A8BEBB2" w:rsidR="00FE1DD1" w:rsidRDefault="00FE1DD1" w:rsidP="00FE1DD1">
      <w:pPr>
        <w:pStyle w:val="a3"/>
      </w:pPr>
      <w:r>
        <w:rPr>
          <w:rFonts w:hint="eastAsia"/>
        </w:rPr>
        <w:t>增压器编号：</w:t>
      </w:r>
      <w:r w:rsidRPr="00FE1DD1">
        <w:t>710185</w:t>
      </w:r>
    </w:p>
    <w:p w14:paraId="01C220D5" w14:textId="77777777" w:rsidR="00FE1DD1" w:rsidRPr="00FE1DD1" w:rsidRDefault="00FE1DD1" w:rsidP="00814A95">
      <w:pPr>
        <w:pStyle w:val="a3"/>
      </w:pPr>
    </w:p>
    <w:p w14:paraId="18B70269" w14:textId="10E5B6D1" w:rsidR="00814A95" w:rsidRPr="002C5313" w:rsidRDefault="000B4AF8" w:rsidP="003F2620">
      <w:pPr>
        <w:pStyle w:val="a3"/>
        <w:ind w:firstLineChars="0" w:firstLine="0"/>
        <w:rPr>
          <w:b/>
        </w:rPr>
      </w:pPr>
      <w:r w:rsidRPr="002C5313">
        <w:rPr>
          <w:rFonts w:hint="eastAsia"/>
          <w:b/>
        </w:rPr>
        <w:t>正时：</w:t>
      </w:r>
    </w:p>
    <w:p w14:paraId="57A31CA8" w14:textId="2DC99C31" w:rsidR="000B4AF8" w:rsidRDefault="000B4AF8" w:rsidP="003F2620">
      <w:pPr>
        <w:pStyle w:val="a3"/>
        <w:ind w:firstLineChars="0" w:firstLine="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A79C9DC" wp14:editId="0EFD7594">
            <wp:simplePos x="0" y="0"/>
            <wp:positionH relativeFrom="column">
              <wp:posOffset>246</wp:posOffset>
            </wp:positionH>
            <wp:positionV relativeFrom="paragraph">
              <wp:posOffset>161</wp:posOffset>
            </wp:positionV>
            <wp:extent cx="2033517" cy="1743977"/>
            <wp:effectExtent l="0" t="0" r="5080" b="889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248" cy="1747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62996" w14:textId="5916325D" w:rsidR="000B4AF8" w:rsidRDefault="000B4AF8" w:rsidP="003F2620">
      <w:pPr>
        <w:pStyle w:val="a3"/>
        <w:ind w:firstLineChars="0" w:firstLine="0"/>
      </w:pPr>
    </w:p>
    <w:p w14:paraId="4396EF94" w14:textId="6AE5D535" w:rsidR="000B4AF8" w:rsidRDefault="000B4AF8" w:rsidP="003F2620">
      <w:pPr>
        <w:pStyle w:val="a3"/>
        <w:ind w:firstLineChars="0" w:firstLine="0"/>
      </w:pPr>
    </w:p>
    <w:p w14:paraId="0E314546" w14:textId="133B3B04" w:rsidR="000B4AF8" w:rsidRDefault="000B4AF8" w:rsidP="003F2620">
      <w:pPr>
        <w:pStyle w:val="a3"/>
        <w:ind w:firstLineChars="0" w:firstLine="0"/>
      </w:pPr>
    </w:p>
    <w:p w14:paraId="6253BED9" w14:textId="41CD8617" w:rsidR="000B4AF8" w:rsidRDefault="000B4AF8" w:rsidP="003F2620">
      <w:pPr>
        <w:pStyle w:val="a3"/>
        <w:ind w:firstLineChars="0" w:firstLine="0"/>
      </w:pPr>
    </w:p>
    <w:p w14:paraId="049DF27B" w14:textId="3A6C0F28" w:rsidR="000B4AF8" w:rsidRDefault="000B4AF8" w:rsidP="003F2620">
      <w:pPr>
        <w:pStyle w:val="a3"/>
        <w:ind w:firstLineChars="0" w:firstLine="0"/>
      </w:pPr>
    </w:p>
    <w:p w14:paraId="0C227EFB" w14:textId="77777777" w:rsidR="000B4AF8" w:rsidRDefault="000B4AF8" w:rsidP="000B4AF8">
      <w:pPr>
        <w:pStyle w:val="a3"/>
      </w:pPr>
      <w:r>
        <w:t>1-</w:t>
      </w:r>
      <w:r>
        <w:t>排气阀</w:t>
      </w:r>
    </w:p>
    <w:p w14:paraId="226E1EC1" w14:textId="77777777" w:rsidR="000B4AF8" w:rsidRDefault="000B4AF8" w:rsidP="000B4AF8">
      <w:pPr>
        <w:pStyle w:val="a3"/>
      </w:pPr>
      <w:r>
        <w:t>2-</w:t>
      </w:r>
      <w:r>
        <w:t>进气阀打开</w:t>
      </w:r>
    </w:p>
    <w:p w14:paraId="759E9519" w14:textId="77777777" w:rsidR="000B4AF8" w:rsidRDefault="000B4AF8" w:rsidP="000B4AF8">
      <w:pPr>
        <w:pStyle w:val="a3"/>
      </w:pPr>
      <w:r>
        <w:t>3-TDC</w:t>
      </w:r>
    </w:p>
    <w:p w14:paraId="5FCAC8C1" w14:textId="77777777" w:rsidR="000B4AF8" w:rsidRDefault="000B4AF8" w:rsidP="000B4AF8">
      <w:pPr>
        <w:pStyle w:val="a3"/>
      </w:pPr>
      <w:r>
        <w:t>4-</w:t>
      </w:r>
      <w:r>
        <w:t>排气阀关闭</w:t>
      </w:r>
    </w:p>
    <w:p w14:paraId="01848AE1" w14:textId="77777777" w:rsidR="000B4AF8" w:rsidRDefault="000B4AF8" w:rsidP="000B4AF8">
      <w:pPr>
        <w:pStyle w:val="a3"/>
      </w:pPr>
      <w:r>
        <w:t>5-</w:t>
      </w:r>
      <w:r>
        <w:t>进气阀</w:t>
      </w:r>
    </w:p>
    <w:p w14:paraId="54D08964" w14:textId="77777777" w:rsidR="000B4AF8" w:rsidRDefault="000B4AF8" w:rsidP="000B4AF8">
      <w:pPr>
        <w:pStyle w:val="a3"/>
      </w:pPr>
      <w:r>
        <w:t>6-</w:t>
      </w:r>
      <w:r>
        <w:t>排气阀打开</w:t>
      </w:r>
    </w:p>
    <w:p w14:paraId="08C1AFB9" w14:textId="77777777" w:rsidR="000B4AF8" w:rsidRDefault="000B4AF8" w:rsidP="000B4AF8">
      <w:pPr>
        <w:pStyle w:val="a3"/>
      </w:pPr>
      <w:r>
        <w:t>7-</w:t>
      </w:r>
      <w:r>
        <w:t>进气阀关闭</w:t>
      </w:r>
    </w:p>
    <w:p w14:paraId="5E8E4D64" w14:textId="47D31B0D" w:rsidR="000B4AF8" w:rsidRDefault="000B4AF8" w:rsidP="000B4AF8">
      <w:pPr>
        <w:pStyle w:val="a3"/>
      </w:pPr>
      <w:r>
        <w:t>8-BDC</w:t>
      </w:r>
    </w:p>
    <w:p w14:paraId="59810883" w14:textId="463061EE" w:rsidR="000B4AF8" w:rsidRDefault="000B4AF8" w:rsidP="003F2620">
      <w:pPr>
        <w:pStyle w:val="a3"/>
        <w:ind w:firstLineChars="0" w:firstLine="0"/>
      </w:pPr>
    </w:p>
    <w:p w14:paraId="4929C738" w14:textId="77777777" w:rsidR="000B4AF8" w:rsidRDefault="000B4AF8" w:rsidP="003F2620">
      <w:pPr>
        <w:pStyle w:val="a3"/>
        <w:ind w:firstLineChars="0" w:firstLine="0"/>
      </w:pPr>
    </w:p>
    <w:p w14:paraId="7ABC9F66" w14:textId="313C12C7" w:rsidR="000B4AF8" w:rsidRDefault="000B4AF8" w:rsidP="003F2620">
      <w:pPr>
        <w:pStyle w:val="a3"/>
        <w:ind w:firstLineChars="0" w:firstLine="0"/>
      </w:pPr>
    </w:p>
    <w:p w14:paraId="68A9268B" w14:textId="77777777" w:rsidR="000B4AF8" w:rsidRDefault="000B4AF8" w:rsidP="003F2620">
      <w:pPr>
        <w:pStyle w:val="a3"/>
        <w:ind w:firstLineChars="0" w:firstLine="0"/>
      </w:pPr>
    </w:p>
    <w:p w14:paraId="070E24D3" w14:textId="37E119DC" w:rsidR="003F2620" w:rsidRDefault="003F2620" w:rsidP="003F2620">
      <w:pPr>
        <w:pStyle w:val="a3"/>
        <w:ind w:firstLineChars="0" w:firstLine="0"/>
      </w:pPr>
      <w:r>
        <w:rPr>
          <w:rFonts w:hint="eastAsia"/>
        </w:rPr>
        <w:t>天然气模式</w:t>
      </w:r>
      <w:r>
        <w:rPr>
          <w:rFonts w:hint="eastAsia"/>
        </w:rPr>
        <w:t>-</w:t>
      </w:r>
      <w:r w:rsidRPr="003F2620">
        <w:rPr>
          <w:rFonts w:hint="eastAsia"/>
        </w:rPr>
        <w:t>针对现场环境条件的总</w:t>
      </w:r>
      <w:commentRangeStart w:id="0"/>
      <w:r w:rsidRPr="003F2620">
        <w:rPr>
          <w:rFonts w:hint="eastAsia"/>
        </w:rPr>
        <w:t>降额</w:t>
      </w:r>
      <w:commentRangeEnd w:id="0"/>
      <w:r w:rsidR="000B4AF8">
        <w:rPr>
          <w:rStyle w:val="a6"/>
          <w:rFonts w:eastAsiaTheme="minorEastAsia"/>
          <w:spacing w:val="0"/>
        </w:rPr>
        <w:commentReference w:id="0"/>
      </w:r>
    </w:p>
    <w:p w14:paraId="40BC5FE2" w14:textId="4B9FE33B" w:rsidR="00EC15CA" w:rsidRPr="002C5313" w:rsidRDefault="00EC15CA" w:rsidP="00814A95">
      <w:pPr>
        <w:pStyle w:val="a3"/>
        <w:rPr>
          <w:b/>
        </w:rPr>
      </w:pPr>
      <w:r w:rsidRPr="002C5313">
        <w:rPr>
          <w:rFonts w:hint="eastAsia"/>
          <w:b/>
        </w:rPr>
        <w:t>温度：</w:t>
      </w:r>
    </w:p>
    <w:p w14:paraId="1A88EAAD" w14:textId="40857549" w:rsidR="00814A95" w:rsidRDefault="00EC15CA" w:rsidP="00814A95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3D6DB0" wp14:editId="75A2BD11">
            <wp:simplePos x="0" y="0"/>
            <wp:positionH relativeFrom="column">
              <wp:posOffset>19685</wp:posOffset>
            </wp:positionH>
            <wp:positionV relativeFrom="paragraph">
              <wp:posOffset>43180</wp:posOffset>
            </wp:positionV>
            <wp:extent cx="6036945" cy="2425065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8BA75" w14:textId="5FE71E62" w:rsidR="00814A95" w:rsidRDefault="00814A95" w:rsidP="00814A95">
      <w:pPr>
        <w:pStyle w:val="a3"/>
      </w:pPr>
    </w:p>
    <w:p w14:paraId="666E1388" w14:textId="27F046AA" w:rsidR="00814A95" w:rsidRDefault="00814A95" w:rsidP="00814A95">
      <w:pPr>
        <w:pStyle w:val="a3"/>
      </w:pPr>
    </w:p>
    <w:p w14:paraId="47D39DB5" w14:textId="525B8627" w:rsidR="00814A95" w:rsidRDefault="00814A95" w:rsidP="00814A95">
      <w:pPr>
        <w:pStyle w:val="a3"/>
      </w:pPr>
    </w:p>
    <w:p w14:paraId="296C6160" w14:textId="3DE07A77" w:rsidR="00814A95" w:rsidRDefault="00814A95" w:rsidP="00814A95">
      <w:pPr>
        <w:pStyle w:val="a3"/>
      </w:pPr>
    </w:p>
    <w:p w14:paraId="67C6F1DB" w14:textId="56395B77" w:rsidR="00814A95" w:rsidRDefault="00814A95" w:rsidP="00814A95">
      <w:pPr>
        <w:pStyle w:val="a3"/>
      </w:pPr>
    </w:p>
    <w:p w14:paraId="7176B633" w14:textId="7238B7CA" w:rsidR="00814A95" w:rsidRDefault="00814A95" w:rsidP="00814A95">
      <w:pPr>
        <w:pStyle w:val="a3"/>
      </w:pPr>
    </w:p>
    <w:p w14:paraId="04EFA491" w14:textId="7888FC9B" w:rsidR="00814A95" w:rsidRDefault="00814A95" w:rsidP="00814A95">
      <w:pPr>
        <w:pStyle w:val="a3"/>
      </w:pPr>
    </w:p>
    <w:p w14:paraId="3A4FAD69" w14:textId="1DBC6C97" w:rsidR="00814A95" w:rsidRDefault="00814A95" w:rsidP="00814A95">
      <w:pPr>
        <w:pStyle w:val="a3"/>
      </w:pPr>
    </w:p>
    <w:p w14:paraId="609E8F5B" w14:textId="7BDDEEC2" w:rsidR="00814A95" w:rsidRPr="002C5313" w:rsidRDefault="00EC15CA" w:rsidP="00814A95">
      <w:pPr>
        <w:pStyle w:val="a3"/>
        <w:rPr>
          <w:b/>
        </w:rPr>
      </w:pPr>
      <w:r w:rsidRPr="002C5313">
        <w:rPr>
          <w:rFonts w:hint="eastAsia"/>
          <w:b/>
        </w:rPr>
        <w:t>压力：</w:t>
      </w:r>
    </w:p>
    <w:p w14:paraId="01BA400A" w14:textId="3A0B75FB" w:rsidR="00814A95" w:rsidRDefault="00E80DEA" w:rsidP="00814A95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66163A" wp14:editId="48A508BD">
            <wp:simplePos x="0" y="0"/>
            <wp:positionH relativeFrom="column">
              <wp:posOffset>283191</wp:posOffset>
            </wp:positionH>
            <wp:positionV relativeFrom="paragraph">
              <wp:posOffset>77679</wp:posOffset>
            </wp:positionV>
            <wp:extent cx="5638708" cy="2995683"/>
            <wp:effectExtent l="0" t="0" r="63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360" cy="30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F674D" w14:textId="22A4A749" w:rsidR="00814A95" w:rsidRDefault="00814A95" w:rsidP="00814A95">
      <w:pPr>
        <w:pStyle w:val="a3"/>
      </w:pPr>
    </w:p>
    <w:p w14:paraId="6C21E6D5" w14:textId="10B99164" w:rsidR="00814A95" w:rsidRDefault="00814A95" w:rsidP="00814A95">
      <w:pPr>
        <w:pStyle w:val="a3"/>
      </w:pPr>
    </w:p>
    <w:p w14:paraId="2BE4C4E9" w14:textId="0262EA1A" w:rsidR="00814A95" w:rsidRDefault="00814A95" w:rsidP="00814A95">
      <w:pPr>
        <w:pStyle w:val="a3"/>
      </w:pPr>
    </w:p>
    <w:p w14:paraId="27BB978D" w14:textId="5FF62FC7" w:rsidR="00814A95" w:rsidRDefault="00814A95" w:rsidP="00814A95">
      <w:pPr>
        <w:pStyle w:val="a3"/>
      </w:pPr>
    </w:p>
    <w:p w14:paraId="0293D1B8" w14:textId="415D2344" w:rsidR="00EC15CA" w:rsidRDefault="00EC15CA" w:rsidP="00814A95">
      <w:pPr>
        <w:pStyle w:val="a3"/>
      </w:pPr>
    </w:p>
    <w:p w14:paraId="2D1EACB7" w14:textId="0CD4A720" w:rsidR="00EC15CA" w:rsidRDefault="00EC15CA" w:rsidP="00814A95">
      <w:pPr>
        <w:pStyle w:val="a3"/>
      </w:pPr>
    </w:p>
    <w:p w14:paraId="551C2468" w14:textId="33AD82F2" w:rsidR="00EC15CA" w:rsidRDefault="00EC15CA" w:rsidP="00814A95">
      <w:pPr>
        <w:pStyle w:val="a3"/>
      </w:pPr>
    </w:p>
    <w:p w14:paraId="22855D9A" w14:textId="71648EB2" w:rsidR="00EC15CA" w:rsidRDefault="00EC15CA" w:rsidP="00814A95">
      <w:pPr>
        <w:pStyle w:val="a3"/>
      </w:pPr>
    </w:p>
    <w:p w14:paraId="39C333E2" w14:textId="75EBF11A" w:rsidR="00EC15CA" w:rsidRDefault="00EC15CA" w:rsidP="00814A95">
      <w:pPr>
        <w:pStyle w:val="a3"/>
      </w:pPr>
    </w:p>
    <w:p w14:paraId="6B2418EA" w14:textId="778D5952" w:rsidR="00EC15CA" w:rsidRDefault="00E80DEA" w:rsidP="00814A95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B82C35" wp14:editId="602D9E9F">
            <wp:simplePos x="0" y="0"/>
            <wp:positionH relativeFrom="column">
              <wp:posOffset>299065</wp:posOffset>
            </wp:positionH>
            <wp:positionV relativeFrom="paragraph">
              <wp:posOffset>100653</wp:posOffset>
            </wp:positionV>
            <wp:extent cx="5622321" cy="2060812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321" cy="206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9466B" w14:textId="4D5366C7" w:rsidR="00EC15CA" w:rsidRDefault="00EC15CA" w:rsidP="00814A95">
      <w:pPr>
        <w:pStyle w:val="a3"/>
      </w:pPr>
    </w:p>
    <w:p w14:paraId="2A057DD5" w14:textId="73A007FF" w:rsidR="00EC15CA" w:rsidRDefault="00EC15CA" w:rsidP="00814A95">
      <w:pPr>
        <w:pStyle w:val="a3"/>
      </w:pPr>
    </w:p>
    <w:p w14:paraId="6C8E1EC4" w14:textId="5C34A8BD" w:rsidR="00EC15CA" w:rsidRDefault="00EC15CA" w:rsidP="00814A95">
      <w:pPr>
        <w:pStyle w:val="a3"/>
      </w:pPr>
    </w:p>
    <w:p w14:paraId="4AD5754B" w14:textId="7A0195E9" w:rsidR="00EC15CA" w:rsidRDefault="00EC15CA" w:rsidP="00814A95">
      <w:pPr>
        <w:pStyle w:val="a3"/>
      </w:pPr>
    </w:p>
    <w:p w14:paraId="29E0F96B" w14:textId="36CD3565" w:rsidR="00EC15CA" w:rsidRDefault="00EC15CA" w:rsidP="00814A95">
      <w:pPr>
        <w:pStyle w:val="a3"/>
      </w:pPr>
    </w:p>
    <w:p w14:paraId="79862E04" w14:textId="2BA056DA" w:rsidR="00EC15CA" w:rsidRDefault="00EC15CA" w:rsidP="00814A95">
      <w:pPr>
        <w:pStyle w:val="a3"/>
      </w:pPr>
    </w:p>
    <w:p w14:paraId="4130A55D" w14:textId="0244B529" w:rsidR="00EC15CA" w:rsidRDefault="00EC15CA" w:rsidP="00814A95">
      <w:pPr>
        <w:pStyle w:val="a3"/>
      </w:pPr>
    </w:p>
    <w:p w14:paraId="20E6873D" w14:textId="46DF027C" w:rsidR="00EC15CA" w:rsidRDefault="00EC15CA" w:rsidP="00814A95">
      <w:pPr>
        <w:pStyle w:val="a3"/>
      </w:pPr>
    </w:p>
    <w:p w14:paraId="746F18EC" w14:textId="651C19AE" w:rsidR="00EC15CA" w:rsidRDefault="00EC15CA" w:rsidP="00814A95">
      <w:pPr>
        <w:pStyle w:val="a3"/>
      </w:pPr>
    </w:p>
    <w:p w14:paraId="02122379" w14:textId="0CE784B8" w:rsidR="00EC15CA" w:rsidRDefault="00EC15CA" w:rsidP="00814A95">
      <w:pPr>
        <w:pStyle w:val="a3"/>
      </w:pPr>
    </w:p>
    <w:p w14:paraId="2A0F3A05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引擎设计</w:t>
      </w:r>
    </w:p>
    <w:p w14:paraId="25318F69" w14:textId="77777777" w:rsidR="00DF6629" w:rsidRDefault="00DF6629" w:rsidP="00DF6629">
      <w:pPr>
        <w:pStyle w:val="a3"/>
      </w:pPr>
      <w:r>
        <w:rPr>
          <w:rFonts w:hint="eastAsia"/>
        </w:rPr>
        <w:t>该发动机是涡轮增压和中冷的四</w:t>
      </w:r>
      <w:proofErr w:type="gramStart"/>
      <w:r>
        <w:rPr>
          <w:rFonts w:hint="eastAsia"/>
        </w:rPr>
        <w:t>冲程双</w:t>
      </w:r>
      <w:proofErr w:type="gramEnd"/>
      <w:r>
        <w:rPr>
          <w:rFonts w:hint="eastAsia"/>
        </w:rPr>
        <w:t>燃料发动机，具有直接引燃燃料喷射功能。</w:t>
      </w:r>
    </w:p>
    <w:p w14:paraId="79576E75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发动机缸体</w:t>
      </w:r>
    </w:p>
    <w:p w14:paraId="2A356B00" w14:textId="77777777" w:rsidR="00DF6629" w:rsidRDefault="00DF6629" w:rsidP="00DF6629">
      <w:pPr>
        <w:pStyle w:val="a3"/>
      </w:pPr>
      <w:r>
        <w:rPr>
          <w:rFonts w:hint="eastAsia"/>
        </w:rPr>
        <w:t>发动机缸体用作其上安装了大多数其他组件的框架。一件铸成。曲轴以下</w:t>
      </w:r>
      <w:proofErr w:type="gramStart"/>
      <w:r>
        <w:rPr>
          <w:rFonts w:hint="eastAsia"/>
        </w:rPr>
        <w:t>悬方式</w:t>
      </w:r>
      <w:proofErr w:type="gramEnd"/>
      <w:r>
        <w:rPr>
          <w:rFonts w:hint="eastAsia"/>
        </w:rPr>
        <w:t>安装在发动机缸体中。主轴承盖由两个液压张紧的主轴承螺钉和两个水平侧螺钉支撑。</w:t>
      </w:r>
    </w:p>
    <w:p w14:paraId="4014E0BE" w14:textId="2CB83841" w:rsidR="00DF6629" w:rsidRDefault="00DF6629" w:rsidP="00DF6629">
      <w:pPr>
        <w:pStyle w:val="a3"/>
      </w:pPr>
      <w:r>
        <w:rPr>
          <w:rFonts w:hint="eastAsia"/>
        </w:rPr>
        <w:t>增压空气接收器和水套水歧管被铸入发动机缸体中。轻金属制成的曲轴箱</w:t>
      </w:r>
      <w:proofErr w:type="gramStart"/>
      <w:r>
        <w:rPr>
          <w:rFonts w:hint="eastAsia"/>
        </w:rPr>
        <w:t>盖通过</w:t>
      </w:r>
      <w:proofErr w:type="gramEnd"/>
      <w:r>
        <w:rPr>
          <w:rFonts w:hint="eastAsia"/>
        </w:rPr>
        <w:t>橡胶密封圈密封在发动机缸体上。润滑油槽被焊接。</w:t>
      </w:r>
    </w:p>
    <w:p w14:paraId="7BFEB7CE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曲轴</w:t>
      </w:r>
    </w:p>
    <w:p w14:paraId="75DE516B" w14:textId="77777777" w:rsidR="00DF6629" w:rsidRDefault="00DF6629" w:rsidP="00DF6629">
      <w:pPr>
        <w:pStyle w:val="a3"/>
      </w:pPr>
      <w:r>
        <w:rPr>
          <w:rFonts w:hint="eastAsia"/>
        </w:rPr>
        <w:t>曲轴是一件锻造的，并且完全平衡以抵消偏心质量产生的轴承载荷。如有必要，它在发动机的</w:t>
      </w:r>
      <w:proofErr w:type="gramStart"/>
      <w:r>
        <w:rPr>
          <w:rFonts w:hint="eastAsia"/>
        </w:rPr>
        <w:t>自由端</w:t>
      </w:r>
      <w:proofErr w:type="gramEnd"/>
      <w:r>
        <w:rPr>
          <w:rFonts w:hint="eastAsia"/>
        </w:rPr>
        <w:t>设有扭转减振器。</w:t>
      </w:r>
    </w:p>
    <w:p w14:paraId="6CE6722D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主轴承</w:t>
      </w:r>
    </w:p>
    <w:p w14:paraId="5FB70F5F" w14:textId="77777777" w:rsidR="00DF6629" w:rsidRDefault="00DF6629" w:rsidP="00DF6629">
      <w:pPr>
        <w:pStyle w:val="a3"/>
      </w:pPr>
      <w:r>
        <w:rPr>
          <w:rFonts w:hint="eastAsia"/>
        </w:rPr>
        <w:t>主轴承壳为曲轴轴颈提供了良好的滑动表面。主轴承是完全可互换的三金属半壳轴承，可以通过卸下主轴承盖来卸下。</w:t>
      </w:r>
    </w:p>
    <w:p w14:paraId="0CD5A66D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连接杆</w:t>
      </w:r>
    </w:p>
    <w:p w14:paraId="7B5E612F" w14:textId="77777777" w:rsidR="00DF6629" w:rsidRDefault="00DF6629" w:rsidP="00DF6629">
      <w:pPr>
        <w:pStyle w:val="a3"/>
      </w:pPr>
      <w:r>
        <w:rPr>
          <w:rFonts w:hint="eastAsia"/>
        </w:rPr>
        <w:t>连杆将活塞的往复运动转换为曲轴的旋转运动。</w:t>
      </w:r>
    </w:p>
    <w:p w14:paraId="6EC3541D" w14:textId="77777777" w:rsidR="00DF6629" w:rsidRDefault="00DF6629" w:rsidP="00DF6629">
      <w:pPr>
        <w:pStyle w:val="a3"/>
      </w:pPr>
      <w:r>
        <w:rPr>
          <w:rFonts w:hint="eastAsia"/>
        </w:rPr>
        <w:t>连杆由合金钢制成，采用液压紧固的三件式（船用）设计。下端水平剖开，因此可以通过气缸套拆下活塞和连杆。</w:t>
      </w:r>
    </w:p>
    <w:p w14:paraId="567EC91B" w14:textId="77777777" w:rsidR="00DF6629" w:rsidRDefault="00DF6629" w:rsidP="00DF6629">
      <w:pPr>
        <w:pStyle w:val="a3"/>
      </w:pPr>
      <w:r>
        <w:rPr>
          <w:rFonts w:hint="eastAsia"/>
        </w:rPr>
        <w:t>大端轴承是完全可互换的三金属半壳轴承。</w:t>
      </w:r>
    </w:p>
    <w:p w14:paraId="58F5F24A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活塞杆</w:t>
      </w:r>
    </w:p>
    <w:p w14:paraId="6E5CE6C8" w14:textId="77777777" w:rsidR="00DF6629" w:rsidRDefault="00DF6629" w:rsidP="00DF6629">
      <w:pPr>
        <w:pStyle w:val="a3"/>
      </w:pPr>
      <w:r>
        <w:rPr>
          <w:rFonts w:hint="eastAsia"/>
        </w:rPr>
        <w:t>活塞为复合型，带钢冠和球墨铸铁裙边。活塞裙润滑系统在活塞裙的凹槽中具有四个润滑孔，可润滑活塞裙和气缸套。活塞</w:t>
      </w:r>
      <w:proofErr w:type="gramStart"/>
      <w:r>
        <w:rPr>
          <w:rFonts w:hint="eastAsia"/>
        </w:rPr>
        <w:t>顶通过</w:t>
      </w:r>
      <w:proofErr w:type="gramEnd"/>
      <w:r>
        <w:rPr>
          <w:rFonts w:hint="eastAsia"/>
        </w:rPr>
        <w:t>“振动器效应”进行油冷。</w:t>
      </w:r>
    </w:p>
    <w:p w14:paraId="7D0E880E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气缸套</w:t>
      </w:r>
    </w:p>
    <w:p w14:paraId="3186759A" w14:textId="77777777" w:rsidR="00DF6629" w:rsidRDefault="00DF6629" w:rsidP="00DF6629">
      <w:pPr>
        <w:pStyle w:val="a3"/>
      </w:pPr>
      <w:r>
        <w:rPr>
          <w:rFonts w:hint="eastAsia"/>
        </w:rPr>
        <w:t>气缸套由特殊合金铸铁离心铸造。缸套</w:t>
      </w:r>
      <w:proofErr w:type="gramStart"/>
      <w:r>
        <w:rPr>
          <w:rFonts w:hint="eastAsia"/>
        </w:rPr>
        <w:t>的顶环设有</w:t>
      </w:r>
      <w:proofErr w:type="gramEnd"/>
      <w:r>
        <w:rPr>
          <w:rFonts w:hint="eastAsia"/>
        </w:rPr>
        <w:t>孔冷却装置，以有效控制缸套温度。</w:t>
      </w:r>
      <w:r>
        <w:t xml:space="preserve"> </w:t>
      </w:r>
      <w:proofErr w:type="spellStart"/>
      <w:r>
        <w:t>Theliner</w:t>
      </w:r>
      <w:proofErr w:type="spellEnd"/>
      <w:r>
        <w:t>配备有防磨环，可防止打孔抛光。</w:t>
      </w:r>
    </w:p>
    <w:p w14:paraId="0E5A59CF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气缸盖</w:t>
      </w:r>
    </w:p>
    <w:p w14:paraId="3B340AE7" w14:textId="77777777" w:rsidR="00DF6629" w:rsidRDefault="00DF6629" w:rsidP="00DF6629">
      <w:pPr>
        <w:pStyle w:val="a3"/>
      </w:pPr>
      <w:r>
        <w:rPr>
          <w:rFonts w:hint="eastAsia"/>
        </w:rPr>
        <w:t>汽缸盖由球墨铸铁制成，并通过四液压紧固螺</w:t>
      </w:r>
      <w:proofErr w:type="gramStart"/>
      <w:r>
        <w:rPr>
          <w:rFonts w:hint="eastAsia"/>
        </w:rPr>
        <w:t>柱固定</w:t>
      </w:r>
      <w:proofErr w:type="gramEnd"/>
      <w:r>
        <w:rPr>
          <w:rFonts w:hint="eastAsia"/>
        </w:rPr>
        <w:t>至发动机。头部采用双层设计，并用水冷却。</w:t>
      </w:r>
    </w:p>
    <w:p w14:paraId="56931C4E" w14:textId="77777777" w:rsidR="00DF6629" w:rsidRDefault="00DF6629" w:rsidP="00DF6629">
      <w:pPr>
        <w:pStyle w:val="a3"/>
      </w:pPr>
      <w:r>
        <w:rPr>
          <w:rFonts w:hint="eastAsia"/>
        </w:rPr>
        <w:t>每个气缸盖都包含一个喷射阀，进气门和排气门以及启动阀。</w:t>
      </w:r>
    </w:p>
    <w:p w14:paraId="64B1B4C0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凸轮轴，气门机构和中间齿轮</w:t>
      </w:r>
    </w:p>
    <w:p w14:paraId="1070107B" w14:textId="77777777" w:rsidR="00DF6629" w:rsidRDefault="00DF6629" w:rsidP="00DF6629">
      <w:pPr>
        <w:pStyle w:val="a3"/>
      </w:pPr>
      <w:r>
        <w:rPr>
          <w:rFonts w:hint="eastAsia"/>
        </w:rPr>
        <w:t>凸轮轴操作进气门和排气门机构，燃油喷射泵以及起动空气分配器。气门挺杆遵循旋转凸轮轴的凸轮轮廓，并通过推杆将运动传递到摇臂。摇臂通过</w:t>
      </w:r>
      <w:proofErr w:type="gramStart"/>
      <w:r>
        <w:rPr>
          <w:rFonts w:hint="eastAsia"/>
        </w:rPr>
        <w:t>轭架操作</w:t>
      </w:r>
      <w:proofErr w:type="gramEnd"/>
      <w:r>
        <w:rPr>
          <w:rFonts w:hint="eastAsia"/>
        </w:rPr>
        <w:t>进气门和排气门。凸轮轴通过中间齿轮由曲轴驱动。</w:t>
      </w:r>
    </w:p>
    <w:p w14:paraId="3634F349" w14:textId="77777777" w:rsidR="00DF6629" w:rsidRDefault="00DF6629" w:rsidP="00DF6629">
      <w:pPr>
        <w:pStyle w:val="a3"/>
      </w:pPr>
      <w:r>
        <w:rPr>
          <w:rFonts w:hint="eastAsia"/>
        </w:rPr>
        <w:t>凸轮轴由带集成凸轮的单缸零件组成。轴承轴颈是分开的，可以从侧面取下。</w:t>
      </w:r>
    </w:p>
    <w:p w14:paraId="2865FEA1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引擎盖</w:t>
      </w:r>
    </w:p>
    <w:p w14:paraId="6BE6286C" w14:textId="77777777" w:rsidR="00DF6629" w:rsidRDefault="00DF6629" w:rsidP="00DF6629">
      <w:pPr>
        <w:pStyle w:val="a3"/>
      </w:pPr>
      <w:r>
        <w:rPr>
          <w:rFonts w:hint="eastAsia"/>
        </w:rPr>
        <w:t>曲轴箱盖和凸轮轴盖由轻金属制成。它们通过橡胶密封圈密封在发动机缸体上。</w:t>
      </w:r>
    </w:p>
    <w:p w14:paraId="77A9B170" w14:textId="77777777" w:rsidR="00DF6629" w:rsidRDefault="00DF6629" w:rsidP="00DF6629">
      <w:pPr>
        <w:pStyle w:val="a3"/>
      </w:pPr>
      <w:r>
        <w:rPr>
          <w:rFonts w:hint="eastAsia"/>
        </w:rPr>
        <w:t>发动机后侧的某些曲轴箱盖装有安全阀，可在发生曲轴箱爆炸时释放过大的压力。</w:t>
      </w:r>
    </w:p>
    <w:p w14:paraId="44091FC8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涡轮增压和增压空气冷却</w:t>
      </w:r>
    </w:p>
    <w:p w14:paraId="2D150C81" w14:textId="77777777" w:rsidR="00DF6629" w:rsidRDefault="00DF6629" w:rsidP="00DF6629">
      <w:pPr>
        <w:pStyle w:val="a3"/>
      </w:pPr>
      <w:r>
        <w:rPr>
          <w:rFonts w:hint="eastAsia"/>
        </w:rPr>
        <w:t>发动机配备了单管排气（</w:t>
      </w:r>
      <w:r>
        <w:t>SPEX</w:t>
      </w:r>
      <w:r>
        <w:t>）涡轮增压系统。</w:t>
      </w:r>
    </w:p>
    <w:p w14:paraId="1B8D8A55" w14:textId="77777777" w:rsidR="00DF6629" w:rsidRDefault="00DF6629" w:rsidP="00DF6629">
      <w:pPr>
        <w:pStyle w:val="a3"/>
      </w:pPr>
      <w:r>
        <w:rPr>
          <w:rFonts w:hint="eastAsia"/>
        </w:rPr>
        <w:t>增压空气冷却器为刚性框架类型。</w:t>
      </w:r>
    </w:p>
    <w:p w14:paraId="20008DB6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燃油喷射系统</w:t>
      </w:r>
    </w:p>
    <w:p w14:paraId="504946BF" w14:textId="77777777" w:rsidR="00DF6629" w:rsidRDefault="00DF6629" w:rsidP="00DF6629">
      <w:pPr>
        <w:pStyle w:val="a3"/>
      </w:pPr>
      <w:r>
        <w:rPr>
          <w:rFonts w:hint="eastAsia"/>
        </w:rPr>
        <w:t>双燃料系统包括用于轻质燃油（</w:t>
      </w:r>
      <w:r>
        <w:t>LFO</w:t>
      </w:r>
      <w:r>
        <w:t>）或重质燃油（</w:t>
      </w:r>
      <w:r>
        <w:t>HFO</w:t>
      </w:r>
      <w:r>
        <w:t>）的常规燃油喷射系统和用于</w:t>
      </w:r>
      <w:r>
        <w:t>LFO</w:t>
      </w:r>
      <w:r>
        <w:t>的单独引燃燃油系统。</w:t>
      </w:r>
    </w:p>
    <w:p w14:paraId="262C001B" w14:textId="77777777" w:rsidR="00DF6629" w:rsidRDefault="00DF6629" w:rsidP="00DF6629">
      <w:pPr>
        <w:pStyle w:val="a3"/>
      </w:pPr>
      <w:r>
        <w:rPr>
          <w:rFonts w:hint="eastAsia"/>
        </w:rPr>
        <w:t>先导燃油喷射是电子控制的。先导燃油泵是活塞式的，是机械驱动的。传统的备用</w:t>
      </w:r>
      <w:proofErr w:type="gramStart"/>
      <w:r>
        <w:rPr>
          <w:rFonts w:hint="eastAsia"/>
        </w:rPr>
        <w:t>燃油泵由凸轮轴</w:t>
      </w:r>
      <w:proofErr w:type="gramEnd"/>
      <w:r>
        <w:rPr>
          <w:rFonts w:hint="eastAsia"/>
        </w:rPr>
        <w:t>驱动，并具有气动停止系统。喷油嘴配有两个针，一个用于引燃燃料，一个用于备用燃料。</w:t>
      </w:r>
    </w:p>
    <w:p w14:paraId="010CC2CF" w14:textId="77777777" w:rsidR="00DF6629" w:rsidRDefault="00DF6629" w:rsidP="00DF6629">
      <w:pPr>
        <w:pStyle w:val="a3"/>
      </w:pPr>
      <w:r>
        <w:rPr>
          <w:rFonts w:hint="eastAsia"/>
        </w:rPr>
        <w:t>天然气通过气体调节单元通过沿着发动机运行的</w:t>
      </w:r>
      <w:proofErr w:type="gramStart"/>
      <w:r>
        <w:rPr>
          <w:rFonts w:hint="eastAsia"/>
        </w:rPr>
        <w:t>大型共轨管道</w:t>
      </w:r>
      <w:proofErr w:type="gramEnd"/>
      <w:r>
        <w:rPr>
          <w:rFonts w:hint="eastAsia"/>
        </w:rPr>
        <w:t>供应到发动机。每个气缸都有一个单独的进气管，该进气管通过电子驱动的气缸盖上的进气阀。如果海上应用需要，则燃气管道可以具有双壁</w:t>
      </w:r>
    </w:p>
    <w:p w14:paraId="619A3F1D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润滑油系统</w:t>
      </w:r>
    </w:p>
    <w:p w14:paraId="7574130D" w14:textId="77777777" w:rsidR="00DF6629" w:rsidRDefault="00DF6629" w:rsidP="00DF6629">
      <w:pPr>
        <w:pStyle w:val="a3"/>
      </w:pPr>
      <w:r>
        <w:rPr>
          <w:rFonts w:hint="eastAsia"/>
        </w:rPr>
        <w:t>润滑油系统包括标准的泵，用于清洁机油的过滤器，带有恒温阀的冷却器和预润滑泵。</w:t>
      </w:r>
    </w:p>
    <w:p w14:paraId="010BC506" w14:textId="77777777" w:rsidR="00DF6629" w:rsidRDefault="00DF6629" w:rsidP="00DF6629">
      <w:pPr>
        <w:pStyle w:val="a3"/>
      </w:pPr>
      <w:r>
        <w:rPr>
          <w:rFonts w:hint="eastAsia"/>
        </w:rPr>
        <w:t>油槽的尺寸适用于所需的全部油量，所有气缸号均可在湿油槽配置下运行。干油底壳运行也是可能的。</w:t>
      </w:r>
    </w:p>
    <w:p w14:paraId="3B922EDA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冷却水系统</w:t>
      </w:r>
    </w:p>
    <w:p w14:paraId="721C3976" w14:textId="77777777" w:rsidR="00DF6629" w:rsidRDefault="00DF6629" w:rsidP="00DF6629">
      <w:pPr>
        <w:pStyle w:val="a3"/>
      </w:pPr>
      <w:r>
        <w:rPr>
          <w:rFonts w:hint="eastAsia"/>
        </w:rPr>
        <w:t>冷却水系统的标准配置包括两个内置的发动机驱动的冷却水泵，用于使水循环；电控恒温阀，用于控制冷却水的温度。</w:t>
      </w:r>
    </w:p>
    <w:p w14:paraId="3FD5481F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起动空气系统</w:t>
      </w:r>
    </w:p>
    <w:p w14:paraId="743CA899" w14:textId="77777777" w:rsidR="00DF6629" w:rsidRDefault="00DF6629" w:rsidP="00DF6629">
      <w:pPr>
        <w:pStyle w:val="a3"/>
      </w:pPr>
      <w:r>
        <w:rPr>
          <w:rFonts w:hint="eastAsia"/>
        </w:rPr>
        <w:t>气缸的压缩空气供应由凸轮轴驱动的起动空气分配器控制。起动系统配有慢转装置。</w:t>
      </w:r>
    </w:p>
    <w:p w14:paraId="1FA48935" w14:textId="561CDF88" w:rsidR="00EC15CA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仪器仪表和自动化</w:t>
      </w:r>
    </w:p>
    <w:p w14:paraId="0E0F51AC" w14:textId="24F621AD" w:rsidR="00EC15CA" w:rsidRDefault="00DF6629" w:rsidP="00814A95">
      <w:pPr>
        <w:pStyle w:val="a3"/>
      </w:pPr>
      <w:r w:rsidRPr="00DF6629">
        <w:rPr>
          <w:rFonts w:hint="eastAsia"/>
        </w:rPr>
        <w:t>仪器仪表和自动化由嵌入式控制系统处理。</w:t>
      </w:r>
      <w:r w:rsidRPr="00DF6629">
        <w:t xml:space="preserve"> </w:t>
      </w:r>
      <w:r w:rsidRPr="00DF6629">
        <w:t>发动机控制系统收集并监视来自发动机的测量数据。</w:t>
      </w:r>
    </w:p>
    <w:p w14:paraId="378EC75A" w14:textId="0B814939" w:rsidR="00064043" w:rsidRPr="00064043" w:rsidRDefault="00064043" w:rsidP="00064043">
      <w:pPr>
        <w:pStyle w:val="a3"/>
        <w:rPr>
          <w:b/>
        </w:rPr>
      </w:pPr>
      <w:r w:rsidRPr="00064043">
        <w:rPr>
          <w:b/>
        </w:rPr>
        <w:t>进出口冷却水温度差异过高</w:t>
      </w:r>
      <w:r w:rsidRPr="00064043">
        <w:rPr>
          <w:b/>
        </w:rPr>
        <w:t xml:space="preserve">    </w:t>
      </w:r>
    </w:p>
    <w:p w14:paraId="51406913" w14:textId="77777777" w:rsidR="00064043" w:rsidRDefault="00064043" w:rsidP="00064043">
      <w:pPr>
        <w:pStyle w:val="a3"/>
      </w:pPr>
      <w:r>
        <w:rPr>
          <w:rFonts w:hint="eastAsia"/>
        </w:rPr>
        <w:t>检查：</w:t>
      </w:r>
    </w:p>
    <w:p w14:paraId="2F0BEED2" w14:textId="77777777" w:rsidR="00064043" w:rsidRDefault="00064043" w:rsidP="00064043">
      <w:pPr>
        <w:pStyle w:val="a3"/>
        <w:ind w:leftChars="200" w:left="420"/>
      </w:pPr>
      <w:r>
        <w:rPr>
          <w:rFonts w:hint="eastAsia"/>
        </w:rPr>
        <w:t>水冷器没有堵塞或污染。</w:t>
      </w:r>
    </w:p>
    <w:p w14:paraId="77D5C953" w14:textId="77777777" w:rsidR="00064043" w:rsidRDefault="00064043" w:rsidP="00064043">
      <w:pPr>
        <w:pStyle w:val="a3"/>
        <w:ind w:leftChars="200" w:left="420"/>
      </w:pPr>
      <w:r>
        <w:rPr>
          <w:rFonts w:hint="eastAsia"/>
        </w:rPr>
        <w:t>有足够的冷却剂维持温度。</w:t>
      </w:r>
    </w:p>
    <w:p w14:paraId="5F996997" w14:textId="77777777" w:rsidR="00064043" w:rsidRDefault="00064043" w:rsidP="00064043">
      <w:pPr>
        <w:pStyle w:val="a3"/>
        <w:ind w:leftChars="200" w:left="420"/>
      </w:pPr>
      <w:proofErr w:type="gramStart"/>
      <w:r>
        <w:rPr>
          <w:rFonts w:hint="eastAsia"/>
        </w:rPr>
        <w:t>恒温阀无故障</w:t>
      </w:r>
      <w:proofErr w:type="gramEnd"/>
      <w:r>
        <w:rPr>
          <w:rFonts w:hint="eastAsia"/>
        </w:rPr>
        <w:t>。</w:t>
      </w:r>
    </w:p>
    <w:p w14:paraId="2EE92467" w14:textId="1B74AA30" w:rsidR="006818C6" w:rsidRDefault="00064043" w:rsidP="00064043">
      <w:pPr>
        <w:pStyle w:val="a3"/>
        <w:ind w:leftChars="200" w:left="420"/>
      </w:pPr>
      <w:r>
        <w:rPr>
          <w:rFonts w:hint="eastAsia"/>
        </w:rPr>
        <w:t>冷却水泵功能正常。</w:t>
      </w:r>
      <w:r w:rsidR="006818C6">
        <w:rPr>
          <w:rFonts w:hint="eastAsia"/>
        </w:rPr>
        <w:t>汽缸头构成</w:t>
      </w:r>
    </w:p>
    <w:p w14:paraId="5E1D0169" w14:textId="5C46D757" w:rsidR="006818C6" w:rsidRPr="002C5313" w:rsidRDefault="006818C6" w:rsidP="002C5313">
      <w:pPr>
        <w:pStyle w:val="a3"/>
        <w:ind w:firstLineChars="0" w:firstLine="0"/>
        <w:rPr>
          <w:b/>
        </w:rPr>
      </w:pPr>
      <w:r w:rsidRPr="002C5313">
        <w:rPr>
          <w:b/>
        </w:rPr>
        <w:t>气缸盖上装有：</w:t>
      </w:r>
    </w:p>
    <w:p w14:paraId="4509879C" w14:textId="77777777" w:rsidR="006818C6" w:rsidRDefault="006818C6" w:rsidP="006818C6">
      <w:pPr>
        <w:pStyle w:val="a3"/>
      </w:pPr>
      <w:r>
        <w:t>●</w:t>
      </w:r>
      <w:r>
        <w:t>进排气阀总成（</w:t>
      </w:r>
      <w:r>
        <w:t>4</w:t>
      </w:r>
      <w:r>
        <w:t>）（</w:t>
      </w:r>
      <w:r>
        <w:t>3</w:t>
      </w:r>
      <w:r>
        <w:t>）</w:t>
      </w:r>
    </w:p>
    <w:p w14:paraId="4CE091B6" w14:textId="77777777" w:rsidR="006818C6" w:rsidRDefault="006818C6" w:rsidP="006818C6">
      <w:pPr>
        <w:pStyle w:val="a3"/>
      </w:pPr>
      <w:r>
        <w:t>●</w:t>
      </w:r>
      <w:r>
        <w:t>喷油器</w:t>
      </w:r>
    </w:p>
    <w:p w14:paraId="44A95A12" w14:textId="77777777" w:rsidR="006818C6" w:rsidRDefault="006818C6" w:rsidP="006818C6">
      <w:pPr>
        <w:pStyle w:val="a3"/>
      </w:pPr>
      <w:r>
        <w:t>●</w:t>
      </w:r>
      <w:r>
        <w:t>摇臂总成（</w:t>
      </w:r>
      <w:r>
        <w:t>2</w:t>
      </w:r>
      <w:r>
        <w:t>）</w:t>
      </w:r>
    </w:p>
    <w:p w14:paraId="2D699213" w14:textId="5E42D319" w:rsidR="006818C6" w:rsidRDefault="006818C6" w:rsidP="006818C6">
      <w:pPr>
        <w:pStyle w:val="a3"/>
      </w:pPr>
      <w:r>
        <w:t>●</w:t>
      </w:r>
      <w:r>
        <w:t>起动空气阀（</w:t>
      </w:r>
      <w:r>
        <w:t>6</w:t>
      </w:r>
      <w:r>
        <w:t>）</w:t>
      </w:r>
    </w:p>
    <w:p w14:paraId="72A45AC1" w14:textId="2FF14546" w:rsidR="006818C6" w:rsidRDefault="006818C6" w:rsidP="006818C6">
      <w:pPr>
        <w:pStyle w:val="a3"/>
      </w:pPr>
      <w:r>
        <w:t xml:space="preserve">    </w:t>
      </w:r>
      <w:r>
        <w:t>增压空气、废气和冷却水连接集成在一个多管道中</w:t>
      </w:r>
    </w:p>
    <w:p w14:paraId="55FB5503" w14:textId="53330304" w:rsidR="006818C6" w:rsidRDefault="006818C6" w:rsidP="006818C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44063" wp14:editId="2970787A">
            <wp:simplePos x="0" y="0"/>
            <wp:positionH relativeFrom="column">
              <wp:posOffset>381000</wp:posOffset>
            </wp:positionH>
            <wp:positionV relativeFrom="paragraph">
              <wp:posOffset>120650</wp:posOffset>
            </wp:positionV>
            <wp:extent cx="4956175" cy="46189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0A0C8" w14:textId="6470B740" w:rsidR="006818C6" w:rsidRDefault="006818C6" w:rsidP="006818C6">
      <w:pPr>
        <w:pStyle w:val="a3"/>
      </w:pPr>
    </w:p>
    <w:p w14:paraId="07DD7D67" w14:textId="57208F1D" w:rsidR="006818C6" w:rsidRDefault="006818C6" w:rsidP="006818C6">
      <w:pPr>
        <w:pStyle w:val="a3"/>
      </w:pPr>
    </w:p>
    <w:p w14:paraId="171F3C4E" w14:textId="24593DFA" w:rsidR="006818C6" w:rsidRDefault="006818C6" w:rsidP="006818C6">
      <w:pPr>
        <w:pStyle w:val="a3"/>
      </w:pPr>
    </w:p>
    <w:p w14:paraId="0EAB57CC" w14:textId="11CA3BA1" w:rsidR="006818C6" w:rsidRDefault="006818C6" w:rsidP="006818C6">
      <w:pPr>
        <w:pStyle w:val="a3"/>
      </w:pPr>
    </w:p>
    <w:p w14:paraId="165E3E52" w14:textId="37A63279" w:rsidR="006818C6" w:rsidRDefault="006818C6" w:rsidP="006818C6">
      <w:pPr>
        <w:pStyle w:val="a3"/>
      </w:pPr>
    </w:p>
    <w:p w14:paraId="7DEB2378" w14:textId="40BCB8CA" w:rsidR="006818C6" w:rsidRDefault="006818C6" w:rsidP="006818C6">
      <w:pPr>
        <w:pStyle w:val="a3"/>
      </w:pPr>
    </w:p>
    <w:p w14:paraId="230A0383" w14:textId="5235822B" w:rsidR="006818C6" w:rsidRDefault="006818C6" w:rsidP="006818C6">
      <w:pPr>
        <w:pStyle w:val="a3"/>
      </w:pPr>
    </w:p>
    <w:p w14:paraId="69CF93B2" w14:textId="5B61F8F7" w:rsidR="006818C6" w:rsidRDefault="006818C6" w:rsidP="006818C6">
      <w:pPr>
        <w:pStyle w:val="a3"/>
      </w:pPr>
    </w:p>
    <w:p w14:paraId="58990BBF" w14:textId="02648D6F" w:rsidR="006818C6" w:rsidRDefault="006818C6" w:rsidP="006818C6">
      <w:pPr>
        <w:pStyle w:val="a3"/>
      </w:pPr>
    </w:p>
    <w:p w14:paraId="66929624" w14:textId="2096D37A" w:rsidR="006818C6" w:rsidRDefault="006818C6" w:rsidP="006818C6">
      <w:pPr>
        <w:pStyle w:val="a3"/>
      </w:pPr>
    </w:p>
    <w:p w14:paraId="553BA51E" w14:textId="6C3A59C5" w:rsidR="006818C6" w:rsidRDefault="006818C6" w:rsidP="006818C6">
      <w:pPr>
        <w:pStyle w:val="a3"/>
      </w:pPr>
    </w:p>
    <w:p w14:paraId="1592CDA9" w14:textId="3BE87FDF" w:rsidR="006818C6" w:rsidRDefault="006818C6" w:rsidP="006818C6">
      <w:pPr>
        <w:pStyle w:val="a3"/>
      </w:pPr>
    </w:p>
    <w:p w14:paraId="617E5FAF" w14:textId="482995F7" w:rsidR="006818C6" w:rsidRDefault="006818C6" w:rsidP="006818C6">
      <w:pPr>
        <w:pStyle w:val="a3"/>
      </w:pPr>
    </w:p>
    <w:p w14:paraId="7E6AF2F4" w14:textId="77777777" w:rsidR="006818C6" w:rsidRDefault="006818C6" w:rsidP="006818C6">
      <w:pPr>
        <w:pStyle w:val="a3"/>
      </w:pPr>
    </w:p>
    <w:p w14:paraId="510CE0FC" w14:textId="7620083F" w:rsidR="006818C6" w:rsidRDefault="006818C6" w:rsidP="006818C6">
      <w:pPr>
        <w:pStyle w:val="a3"/>
      </w:pPr>
    </w:p>
    <w:p w14:paraId="45E95DE2" w14:textId="24C390D4" w:rsidR="006818C6" w:rsidRDefault="006818C6" w:rsidP="006818C6">
      <w:pPr>
        <w:pStyle w:val="a3"/>
      </w:pPr>
    </w:p>
    <w:p w14:paraId="7D97D3CD" w14:textId="38503F56" w:rsidR="006818C6" w:rsidRDefault="006818C6" w:rsidP="006818C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D5E77BF" wp14:editId="3D18AA7F">
            <wp:simplePos x="0" y="0"/>
            <wp:positionH relativeFrom="column">
              <wp:posOffset>347345</wp:posOffset>
            </wp:positionH>
            <wp:positionV relativeFrom="paragraph">
              <wp:posOffset>260985</wp:posOffset>
            </wp:positionV>
            <wp:extent cx="4645025" cy="938530"/>
            <wp:effectExtent l="0" t="0" r="317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0735F" w14:textId="23D187B7" w:rsidR="006818C6" w:rsidRDefault="006818C6" w:rsidP="006818C6">
      <w:pPr>
        <w:pStyle w:val="a3"/>
      </w:pPr>
    </w:p>
    <w:p w14:paraId="2C85BD64" w14:textId="344E5507" w:rsidR="006818C6" w:rsidRDefault="006818C6" w:rsidP="006818C6">
      <w:pPr>
        <w:pStyle w:val="a3"/>
      </w:pPr>
    </w:p>
    <w:p w14:paraId="3C20AD62" w14:textId="4CA85926" w:rsidR="006818C6" w:rsidRDefault="006818C6" w:rsidP="006818C6">
      <w:pPr>
        <w:pStyle w:val="a3"/>
      </w:pPr>
    </w:p>
    <w:p w14:paraId="7170EAC2" w14:textId="13EAFA28" w:rsidR="006818C6" w:rsidRDefault="006818C6" w:rsidP="006818C6">
      <w:pPr>
        <w:pStyle w:val="a3"/>
      </w:pPr>
    </w:p>
    <w:p w14:paraId="388B96BD" w14:textId="77777777" w:rsidR="006818C6" w:rsidRDefault="006818C6" w:rsidP="006818C6">
      <w:pPr>
        <w:pStyle w:val="a3"/>
      </w:pPr>
    </w:p>
    <w:p w14:paraId="59E57E4D" w14:textId="7E573309" w:rsidR="006818C6" w:rsidRDefault="006818C6" w:rsidP="006818C6">
      <w:pPr>
        <w:pStyle w:val="a3"/>
      </w:pPr>
      <w:r>
        <w:t>1</w:t>
      </w:r>
      <w:r>
        <w:t>气缸盖</w:t>
      </w:r>
    </w:p>
    <w:p w14:paraId="542B47B5" w14:textId="77777777" w:rsidR="006818C6" w:rsidRDefault="006818C6" w:rsidP="006818C6">
      <w:pPr>
        <w:pStyle w:val="a3"/>
      </w:pPr>
      <w:r>
        <w:t>2</w:t>
      </w:r>
      <w:r>
        <w:t>摇臂总成</w:t>
      </w:r>
    </w:p>
    <w:p w14:paraId="1B6ACEA3" w14:textId="77777777" w:rsidR="006818C6" w:rsidRDefault="006818C6" w:rsidP="006818C6">
      <w:pPr>
        <w:pStyle w:val="a3"/>
      </w:pPr>
      <w:r>
        <w:t>3</w:t>
      </w:r>
      <w:r>
        <w:t>排气阀总成</w:t>
      </w:r>
    </w:p>
    <w:p w14:paraId="6B85FB8F" w14:textId="77777777" w:rsidR="006818C6" w:rsidRDefault="006818C6" w:rsidP="006818C6">
      <w:pPr>
        <w:pStyle w:val="a3"/>
      </w:pPr>
      <w:r>
        <w:t>4</w:t>
      </w:r>
      <w:r>
        <w:t>进气阀总成</w:t>
      </w:r>
    </w:p>
    <w:p w14:paraId="0E108D92" w14:textId="77777777" w:rsidR="006818C6" w:rsidRDefault="006818C6" w:rsidP="006818C6">
      <w:pPr>
        <w:pStyle w:val="a3"/>
      </w:pPr>
      <w:r>
        <w:t>5</w:t>
      </w:r>
      <w:r>
        <w:t>阀</w:t>
      </w:r>
      <w:proofErr w:type="gramStart"/>
      <w:r>
        <w:t>轭</w:t>
      </w:r>
      <w:proofErr w:type="gramEnd"/>
    </w:p>
    <w:p w14:paraId="2C13CDD1" w14:textId="77777777" w:rsidR="006818C6" w:rsidRDefault="006818C6" w:rsidP="006818C6">
      <w:pPr>
        <w:pStyle w:val="a3"/>
      </w:pPr>
      <w:r>
        <w:t>6</w:t>
      </w:r>
      <w:r>
        <w:t>起动阀</w:t>
      </w:r>
    </w:p>
    <w:p w14:paraId="0ECB921C" w14:textId="77777777" w:rsidR="006818C6" w:rsidRDefault="006818C6" w:rsidP="006818C6">
      <w:pPr>
        <w:pStyle w:val="a3"/>
      </w:pPr>
      <w:r>
        <w:t>7</w:t>
      </w:r>
      <w:r>
        <w:t>润滑油管</w:t>
      </w:r>
    </w:p>
    <w:p w14:paraId="32B10514" w14:textId="77777777" w:rsidR="006818C6" w:rsidRDefault="006818C6" w:rsidP="006818C6">
      <w:pPr>
        <w:pStyle w:val="a3"/>
      </w:pPr>
      <w:r>
        <w:t>8</w:t>
      </w:r>
      <w:r>
        <w:t>主泄漏燃油管</w:t>
      </w:r>
    </w:p>
    <w:p w14:paraId="4C1C9FFD" w14:textId="77777777" w:rsidR="006818C6" w:rsidRDefault="006818C6" w:rsidP="006818C6">
      <w:pPr>
        <w:pStyle w:val="a3"/>
      </w:pPr>
      <w:r>
        <w:t>9</w:t>
      </w:r>
      <w:r>
        <w:t>爆震传感器</w:t>
      </w:r>
    </w:p>
    <w:p w14:paraId="41018044" w14:textId="013290F2" w:rsidR="006818C6" w:rsidRPr="006818C6" w:rsidRDefault="006818C6" w:rsidP="006818C6">
      <w:pPr>
        <w:pStyle w:val="a3"/>
      </w:pPr>
      <w:r>
        <w:t>10</w:t>
      </w:r>
      <w:r>
        <w:t>气缸压力传感器</w:t>
      </w:r>
    </w:p>
    <w:p w14:paraId="7B264DF5" w14:textId="77777777" w:rsidR="006818C6" w:rsidRDefault="006818C6" w:rsidP="006818C6">
      <w:pPr>
        <w:pStyle w:val="a3"/>
      </w:pPr>
      <w:r>
        <w:rPr>
          <w:rFonts w:hint="eastAsia"/>
        </w:rPr>
        <w:t>气缸盖由球墨铸铁制成。它由发动机缸体螺柱定位，并由液压</w:t>
      </w:r>
      <w:proofErr w:type="gramStart"/>
      <w:r>
        <w:rPr>
          <w:rFonts w:hint="eastAsia"/>
        </w:rPr>
        <w:t>拧</w:t>
      </w:r>
      <w:proofErr w:type="gramEnd"/>
      <w:r>
        <w:rPr>
          <w:rFonts w:hint="eastAsia"/>
        </w:rPr>
        <w:t>紧的螺母固定。密封垫将气缸盖密封到气缸套上。</w:t>
      </w:r>
    </w:p>
    <w:p w14:paraId="078999F5" w14:textId="77777777" w:rsidR="006818C6" w:rsidRDefault="006818C6" w:rsidP="006818C6">
      <w:pPr>
        <w:pStyle w:val="a3"/>
      </w:pPr>
      <w:r>
        <w:rPr>
          <w:rFonts w:hint="eastAsia"/>
        </w:rPr>
        <w:t>气缸盖的火焰板是燃烧室的一部分。燃烧过程中，火焰板暴露在高燃烧压力和温度下。</w:t>
      </w:r>
    </w:p>
    <w:p w14:paraId="77D26791" w14:textId="44E3F97C" w:rsidR="00EC15CA" w:rsidRDefault="006818C6" w:rsidP="006818C6">
      <w:pPr>
        <w:pStyle w:val="a3"/>
      </w:pPr>
      <w:r>
        <w:rPr>
          <w:rFonts w:hint="eastAsia"/>
        </w:rPr>
        <w:t>助燃空气从储气罐通过多孔管道和气缸盖进气通道进入气缸。空气流量由火焰板中的两个进气阀控制。</w:t>
      </w:r>
    </w:p>
    <w:p w14:paraId="50C3156F" w14:textId="77777777" w:rsidR="006818C6" w:rsidRDefault="006818C6" w:rsidP="006818C6">
      <w:pPr>
        <w:pStyle w:val="a3"/>
      </w:pPr>
      <w:r>
        <w:rPr>
          <w:rFonts w:hint="eastAsia"/>
        </w:rPr>
        <w:t>类似地，废气从气缸通过气缸盖排气通道引至排气歧管。废气流量也由两个阀门控制。</w:t>
      </w:r>
    </w:p>
    <w:p w14:paraId="671A35E3" w14:textId="77777777" w:rsidR="006818C6" w:rsidRDefault="006818C6" w:rsidP="006818C6">
      <w:pPr>
        <w:pStyle w:val="a3"/>
      </w:pPr>
      <w:r>
        <w:rPr>
          <w:rFonts w:hint="eastAsia"/>
        </w:rPr>
        <w:t>喷油器和喷油器套筒安装在气缸盖的中央。喷油器套筒将喷油器固定到位，并将喷油器与冷却水分离。</w:t>
      </w:r>
    </w:p>
    <w:p w14:paraId="73923B40" w14:textId="77777777" w:rsidR="006818C6" w:rsidRDefault="006818C6" w:rsidP="006818C6">
      <w:pPr>
        <w:pStyle w:val="a3"/>
      </w:pPr>
      <w:r>
        <w:rPr>
          <w:rFonts w:hint="eastAsia"/>
        </w:rPr>
        <w:t>每个气缸盖由从气缸套进入气缸盖的水流单独冷却。冷却通道钻入排气阀座。冷却水在经过火焰板和阀座环后收集成一股流。冷却水从气缸盖通过多孔管流出。冷却水中的任何可能的空气或气体都从多孔管道的顶部排出。</w:t>
      </w:r>
    </w:p>
    <w:p w14:paraId="628BF023" w14:textId="78E6EDB3" w:rsidR="00EC15CA" w:rsidRDefault="006818C6" w:rsidP="006818C6">
      <w:pPr>
        <w:pStyle w:val="a3"/>
      </w:pPr>
      <w:r>
        <w:rPr>
          <w:rFonts w:hint="eastAsia"/>
        </w:rPr>
        <w:t>阀门机构由润滑油系统润滑。机油通过摇臂支架流向摇臂轴承、</w:t>
      </w:r>
      <w:proofErr w:type="gramStart"/>
      <w:r>
        <w:rPr>
          <w:rFonts w:hint="eastAsia"/>
        </w:rPr>
        <w:t>轭</w:t>
      </w:r>
      <w:proofErr w:type="gramEnd"/>
      <w:r>
        <w:rPr>
          <w:rFonts w:hint="eastAsia"/>
        </w:rPr>
        <w:t>和气门旋转器。部分机油用于气门和气门导管的润滑。</w:t>
      </w:r>
    </w:p>
    <w:p w14:paraId="4E39DC32" w14:textId="1CC140DC" w:rsidR="006818C6" w:rsidRDefault="006818C6" w:rsidP="006818C6">
      <w:pPr>
        <w:pStyle w:val="a3"/>
      </w:pPr>
    </w:p>
    <w:p w14:paraId="3CE1F178" w14:textId="42F94F40" w:rsidR="006818C6" w:rsidRDefault="006818C6" w:rsidP="006818C6">
      <w:pPr>
        <w:pStyle w:val="a3"/>
      </w:pPr>
    </w:p>
    <w:p w14:paraId="71622F1A" w14:textId="21790CF6" w:rsidR="006818C6" w:rsidRPr="00990497" w:rsidRDefault="006818C6" w:rsidP="006818C6">
      <w:pPr>
        <w:pStyle w:val="a3"/>
        <w:rPr>
          <w:b/>
        </w:rPr>
      </w:pPr>
      <w:r w:rsidRPr="00990497">
        <w:rPr>
          <w:rFonts w:hint="eastAsia"/>
          <w:b/>
        </w:rPr>
        <w:t>进排气阀</w:t>
      </w:r>
    </w:p>
    <w:p w14:paraId="77A0D6F9" w14:textId="77777777" w:rsidR="00F42C16" w:rsidRDefault="00F42C16" w:rsidP="00F42C16">
      <w:pPr>
        <w:pStyle w:val="a3"/>
      </w:pPr>
      <w:r>
        <w:rPr>
          <w:rFonts w:hint="eastAsia"/>
        </w:rPr>
        <w:t>气缸盖有进气和排气阀（</w:t>
      </w:r>
      <w:r>
        <w:t>5</w:t>
      </w:r>
      <w:r>
        <w:t>）。进气和排气阀头的尺寸和材料不同。它们可以通过阀门顶部的标记来识别。</w:t>
      </w:r>
    </w:p>
    <w:p w14:paraId="7063FB1A" w14:textId="77777777" w:rsidR="00F42C16" w:rsidRDefault="00F42C16" w:rsidP="00F42C16">
      <w:pPr>
        <w:pStyle w:val="a3"/>
      </w:pPr>
      <w:r>
        <w:rPr>
          <w:rFonts w:hint="eastAsia"/>
        </w:rPr>
        <w:t>阀杆在导轨中移动。气门导管（</w:t>
      </w:r>
      <w:r>
        <w:t>4</w:t>
      </w:r>
      <w:r>
        <w:t>）的</w:t>
      </w:r>
      <w:r>
        <w:t>O</w:t>
      </w:r>
      <w:r>
        <w:t>形</w:t>
      </w:r>
      <w:proofErr w:type="gramStart"/>
      <w:r>
        <w:t>圈位于</w:t>
      </w:r>
      <w:proofErr w:type="gramEnd"/>
      <w:r>
        <w:t>导管孔的顶部。每个阀门都有一个弹簧（</w:t>
      </w:r>
      <w:r>
        <w:t>3</w:t>
      </w:r>
      <w:r>
        <w:t>）和一个由两个锥形开口销（</w:t>
      </w:r>
      <w:r>
        <w:t>1</w:t>
      </w:r>
      <w:r>
        <w:t>）固定的旋转器（</w:t>
      </w:r>
      <w:r>
        <w:t>2</w:t>
      </w:r>
      <w:r>
        <w:t>）。</w:t>
      </w:r>
    </w:p>
    <w:p w14:paraId="46A4FCF8" w14:textId="77777777" w:rsidR="00F42C16" w:rsidRDefault="00F42C16" w:rsidP="00F42C16">
      <w:pPr>
        <w:pStyle w:val="a3"/>
      </w:pPr>
      <w:r>
        <w:rPr>
          <w:rFonts w:hint="eastAsia"/>
        </w:rPr>
        <w:t>气缸盖装有进气（</w:t>
      </w:r>
      <w:r>
        <w:t>6</w:t>
      </w:r>
      <w:r>
        <w:t>）和排气（</w:t>
      </w:r>
      <w:r>
        <w:t>7</w:t>
      </w:r>
      <w:r>
        <w:t>）阀座圈。</w:t>
      </w:r>
    </w:p>
    <w:p w14:paraId="3BF2F5AF" w14:textId="3D3D0C6F" w:rsidR="006818C6" w:rsidRDefault="00F42C16" w:rsidP="00F42C16">
      <w:pPr>
        <w:pStyle w:val="a3"/>
      </w:pPr>
      <w:r>
        <w:rPr>
          <w:rFonts w:hint="eastAsia"/>
        </w:rPr>
        <w:t>排气阀座圈装有密封圈</w:t>
      </w:r>
      <w:r w:rsidR="00B0370F">
        <w:rPr>
          <w:rFonts w:hint="eastAsia"/>
        </w:rPr>
        <w:t>。</w:t>
      </w:r>
    </w:p>
    <w:p w14:paraId="4D0CE2ED" w14:textId="5D1BE33F" w:rsidR="00B0370F" w:rsidRDefault="00B0370F" w:rsidP="00F42C1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E9BEF5" wp14:editId="66C2221E">
            <wp:simplePos x="0" y="0"/>
            <wp:positionH relativeFrom="column">
              <wp:posOffset>95250</wp:posOffset>
            </wp:positionH>
            <wp:positionV relativeFrom="paragraph">
              <wp:posOffset>64135</wp:posOffset>
            </wp:positionV>
            <wp:extent cx="2863850" cy="270637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BB0FA" w14:textId="66314C59" w:rsidR="00B0370F" w:rsidRDefault="00B0370F" w:rsidP="00F42C16">
      <w:pPr>
        <w:pStyle w:val="a3"/>
      </w:pPr>
    </w:p>
    <w:p w14:paraId="0C4AE7E6" w14:textId="30AF15CF" w:rsidR="00B0370F" w:rsidRDefault="00B0370F" w:rsidP="00F42C16">
      <w:pPr>
        <w:pStyle w:val="a3"/>
      </w:pPr>
    </w:p>
    <w:p w14:paraId="47E462F7" w14:textId="1FB5837C" w:rsidR="00B0370F" w:rsidRDefault="00B0370F" w:rsidP="00F42C16">
      <w:pPr>
        <w:pStyle w:val="a3"/>
      </w:pPr>
    </w:p>
    <w:p w14:paraId="1181F927" w14:textId="423FFD1F" w:rsidR="00B0370F" w:rsidRDefault="00B0370F" w:rsidP="00F42C16">
      <w:pPr>
        <w:pStyle w:val="a3"/>
      </w:pPr>
    </w:p>
    <w:p w14:paraId="2BDE71B1" w14:textId="0FBC6E91" w:rsidR="00B0370F" w:rsidRDefault="00B0370F" w:rsidP="00F42C16">
      <w:pPr>
        <w:pStyle w:val="a3"/>
      </w:pPr>
    </w:p>
    <w:p w14:paraId="4AEA6D4B" w14:textId="1E6FAE10" w:rsidR="00B0370F" w:rsidRDefault="00B0370F" w:rsidP="00F42C16">
      <w:pPr>
        <w:pStyle w:val="a3"/>
      </w:pPr>
    </w:p>
    <w:p w14:paraId="3D757128" w14:textId="5D82E119" w:rsidR="00B0370F" w:rsidRDefault="00B0370F" w:rsidP="00F42C16">
      <w:pPr>
        <w:pStyle w:val="a3"/>
      </w:pPr>
    </w:p>
    <w:p w14:paraId="0102668F" w14:textId="542533B2" w:rsidR="00B0370F" w:rsidRDefault="00B0370F" w:rsidP="00F42C16">
      <w:pPr>
        <w:pStyle w:val="a3"/>
      </w:pPr>
    </w:p>
    <w:p w14:paraId="323D12E6" w14:textId="6C0AE1AF" w:rsidR="00B0370F" w:rsidRDefault="00B0370F" w:rsidP="00F42C16">
      <w:pPr>
        <w:pStyle w:val="a3"/>
      </w:pPr>
    </w:p>
    <w:p w14:paraId="2DE11FB1" w14:textId="4A949CCD" w:rsidR="00B0370F" w:rsidRDefault="00B0370F" w:rsidP="00B0370F">
      <w:pPr>
        <w:pStyle w:val="a3"/>
      </w:pPr>
      <w:r>
        <w:rPr>
          <w:rFonts w:hint="eastAsia"/>
        </w:rPr>
        <w:t>1</w:t>
      </w:r>
      <w:r>
        <w:t>-</w:t>
      </w:r>
      <w:r>
        <w:t>锥形开口销</w:t>
      </w:r>
    </w:p>
    <w:p w14:paraId="3089944E" w14:textId="77777777" w:rsidR="00B0370F" w:rsidRDefault="00B0370F" w:rsidP="00B0370F">
      <w:pPr>
        <w:pStyle w:val="a3"/>
      </w:pPr>
      <w:r>
        <w:t>2-</w:t>
      </w:r>
      <w:r>
        <w:t>阀门旋转器</w:t>
      </w:r>
    </w:p>
    <w:p w14:paraId="290B475C" w14:textId="77777777" w:rsidR="00B0370F" w:rsidRDefault="00B0370F" w:rsidP="00B0370F">
      <w:pPr>
        <w:pStyle w:val="a3"/>
      </w:pPr>
      <w:r>
        <w:t>3-</w:t>
      </w:r>
      <w:r>
        <w:t>气门弹簧</w:t>
      </w:r>
    </w:p>
    <w:p w14:paraId="30BD51CA" w14:textId="77777777" w:rsidR="00B0370F" w:rsidRDefault="00B0370F" w:rsidP="00B0370F">
      <w:pPr>
        <w:pStyle w:val="a3"/>
      </w:pPr>
      <w:r>
        <w:t>4-</w:t>
      </w:r>
      <w:r>
        <w:t>气门导管</w:t>
      </w:r>
    </w:p>
    <w:p w14:paraId="69F78327" w14:textId="77777777" w:rsidR="00B0370F" w:rsidRDefault="00B0370F" w:rsidP="00B0370F">
      <w:pPr>
        <w:pStyle w:val="a3"/>
      </w:pPr>
      <w:r>
        <w:t>5-</w:t>
      </w:r>
      <w:r>
        <w:t>阀门</w:t>
      </w:r>
    </w:p>
    <w:p w14:paraId="576F6807" w14:textId="77777777" w:rsidR="00B0370F" w:rsidRDefault="00B0370F" w:rsidP="00B0370F">
      <w:pPr>
        <w:pStyle w:val="a3"/>
      </w:pPr>
      <w:r>
        <w:t>6-</w:t>
      </w:r>
      <w:r>
        <w:t>进气阀座圈</w:t>
      </w:r>
    </w:p>
    <w:p w14:paraId="7880F87F" w14:textId="67F6ADDB" w:rsidR="00B0370F" w:rsidRDefault="00B0370F" w:rsidP="00B0370F">
      <w:pPr>
        <w:pStyle w:val="a3"/>
      </w:pPr>
      <w:r>
        <w:t>7-</w:t>
      </w:r>
      <w:r>
        <w:t>排气阀座圈</w:t>
      </w:r>
    </w:p>
    <w:p w14:paraId="13197D6D" w14:textId="2906E236" w:rsidR="00B0370F" w:rsidRDefault="00B0370F" w:rsidP="00F42C1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820FA74" wp14:editId="5AC5BC43">
            <wp:simplePos x="0" y="0"/>
            <wp:positionH relativeFrom="column">
              <wp:posOffset>273202</wp:posOffset>
            </wp:positionH>
            <wp:positionV relativeFrom="paragraph">
              <wp:posOffset>75148</wp:posOffset>
            </wp:positionV>
            <wp:extent cx="2006906" cy="1965278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2612" cy="197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3BF2" w14:textId="75FA9105" w:rsidR="00B0370F" w:rsidRDefault="00B0370F" w:rsidP="00F42C16">
      <w:pPr>
        <w:pStyle w:val="a3"/>
      </w:pPr>
    </w:p>
    <w:p w14:paraId="289A726A" w14:textId="48242140" w:rsidR="00B0370F" w:rsidRDefault="00B0370F" w:rsidP="00F42C16">
      <w:pPr>
        <w:pStyle w:val="a3"/>
      </w:pPr>
    </w:p>
    <w:p w14:paraId="2D1C7ECD" w14:textId="5A22D5D3" w:rsidR="00B0370F" w:rsidRDefault="00B0370F" w:rsidP="00F42C16">
      <w:pPr>
        <w:pStyle w:val="a3"/>
      </w:pPr>
    </w:p>
    <w:p w14:paraId="0571E482" w14:textId="7D58156E" w:rsidR="00B0370F" w:rsidRDefault="00B0370F" w:rsidP="00F42C16">
      <w:pPr>
        <w:pStyle w:val="a3"/>
      </w:pPr>
    </w:p>
    <w:p w14:paraId="373B24BB" w14:textId="77777777" w:rsidR="00B0370F" w:rsidRDefault="00B0370F" w:rsidP="00F42C16">
      <w:pPr>
        <w:pStyle w:val="a3"/>
      </w:pPr>
    </w:p>
    <w:p w14:paraId="63ED358C" w14:textId="1E2C3745" w:rsidR="00B0370F" w:rsidRDefault="00B0370F" w:rsidP="00F42C16">
      <w:pPr>
        <w:pStyle w:val="a3"/>
      </w:pPr>
    </w:p>
    <w:p w14:paraId="145BEA3E" w14:textId="77777777" w:rsidR="00B0370F" w:rsidRDefault="00B0370F" w:rsidP="00B0370F">
      <w:pPr>
        <w:pStyle w:val="a3"/>
      </w:pPr>
      <w:r>
        <w:t>1-</w:t>
      </w:r>
      <w:r>
        <w:t>空气进入</w:t>
      </w:r>
    </w:p>
    <w:p w14:paraId="2535F729" w14:textId="7BBF821C" w:rsidR="00B0370F" w:rsidRDefault="00B0370F" w:rsidP="00B0370F">
      <w:pPr>
        <w:pStyle w:val="a3"/>
      </w:pPr>
      <w:r>
        <w:t>2-</w:t>
      </w:r>
      <w:r>
        <w:t>进气阀</w:t>
      </w:r>
      <w:r>
        <w:rPr>
          <w:rFonts w:hint="eastAsia"/>
        </w:rPr>
        <w:t>A</w:t>
      </w:r>
    </w:p>
    <w:p w14:paraId="2257A0EF" w14:textId="4273507B" w:rsidR="00B0370F" w:rsidRDefault="00B0370F" w:rsidP="00B0370F">
      <w:pPr>
        <w:pStyle w:val="a3"/>
      </w:pPr>
      <w:r>
        <w:t>3-</w:t>
      </w:r>
      <w:r>
        <w:t>进气阀</w:t>
      </w:r>
      <w:r w:rsidR="0086176A">
        <w:rPr>
          <w:rFonts w:hint="eastAsia"/>
        </w:rPr>
        <w:t>B</w:t>
      </w:r>
    </w:p>
    <w:p w14:paraId="16C5BDC7" w14:textId="187761FA" w:rsidR="00B0370F" w:rsidRDefault="00B0370F" w:rsidP="00B0370F">
      <w:pPr>
        <w:pStyle w:val="a3"/>
      </w:pPr>
      <w:r>
        <w:t>4-</w:t>
      </w:r>
      <w:r>
        <w:t>排气阀</w:t>
      </w:r>
      <w:r w:rsidR="0086176A">
        <w:rPr>
          <w:rFonts w:hint="eastAsia"/>
        </w:rPr>
        <w:t>C</w:t>
      </w:r>
    </w:p>
    <w:p w14:paraId="3B0E43AD" w14:textId="36F66726" w:rsidR="00B0370F" w:rsidRDefault="00B0370F" w:rsidP="00B0370F">
      <w:pPr>
        <w:pStyle w:val="a3"/>
      </w:pPr>
      <w:r>
        <w:t>5-</w:t>
      </w:r>
      <w:r>
        <w:t>排气阀</w:t>
      </w:r>
      <w:r>
        <w:t>D</w:t>
      </w:r>
    </w:p>
    <w:p w14:paraId="21510BC3" w14:textId="25DFE08B" w:rsidR="00B0370F" w:rsidRDefault="00B0370F" w:rsidP="00B0370F">
      <w:pPr>
        <w:pStyle w:val="a3"/>
      </w:pPr>
      <w:r>
        <w:t>6-</w:t>
      </w:r>
      <w:r>
        <w:t>排气</w:t>
      </w:r>
    </w:p>
    <w:p w14:paraId="133D80F4" w14:textId="501E91A1" w:rsidR="0086176A" w:rsidRDefault="0086176A" w:rsidP="0086176A">
      <w:pPr>
        <w:pStyle w:val="a3"/>
      </w:pPr>
      <w:proofErr w:type="gramStart"/>
      <w:r>
        <w:t>测量阀盘烧损</w:t>
      </w:r>
      <w:proofErr w:type="gramEnd"/>
      <w:r>
        <w:t>（</w:t>
      </w:r>
      <w:r>
        <w:t>Z</w:t>
      </w:r>
      <w:r>
        <w:t>）、允许直径（</w:t>
      </w:r>
      <w:r>
        <w:t>X</w:t>
      </w:r>
      <w:r>
        <w:t>）和最小标称值（</w:t>
      </w:r>
      <w:r>
        <w:t>Y</w:t>
      </w:r>
      <w:r>
        <w:t>）。</w:t>
      </w:r>
    </w:p>
    <w:p w14:paraId="3988C671" w14:textId="77777777" w:rsidR="0086176A" w:rsidRDefault="0086176A" w:rsidP="0086176A">
      <w:pPr>
        <w:pStyle w:val="a3"/>
      </w:pPr>
      <w:r>
        <w:rPr>
          <w:rFonts w:hint="eastAsia"/>
        </w:rPr>
        <w:t>将所有测量值与间隙和磨损表中的规定值进行比较。</w:t>
      </w:r>
    </w:p>
    <w:p w14:paraId="18B5EFC4" w14:textId="601EDFFC" w:rsidR="0086176A" w:rsidRDefault="0086176A" w:rsidP="0086176A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915D6A" wp14:editId="24A9BC42">
            <wp:simplePos x="0" y="0"/>
            <wp:positionH relativeFrom="column">
              <wp:posOffset>67945</wp:posOffset>
            </wp:positionH>
            <wp:positionV relativeFrom="paragraph">
              <wp:posOffset>396240</wp:posOffset>
            </wp:positionV>
            <wp:extent cx="3216275" cy="2728595"/>
            <wp:effectExtent l="0" t="0" r="317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如果数值超过这些限值，则更换阀门。</w:t>
      </w:r>
    </w:p>
    <w:p w14:paraId="454C8902" w14:textId="7B2F4960" w:rsidR="0086176A" w:rsidRDefault="0086176A" w:rsidP="00B0370F">
      <w:pPr>
        <w:pStyle w:val="a3"/>
      </w:pPr>
    </w:p>
    <w:p w14:paraId="02235E5D" w14:textId="21E7C0CC" w:rsidR="0086176A" w:rsidRDefault="0086176A" w:rsidP="00B0370F">
      <w:pPr>
        <w:pStyle w:val="a3"/>
      </w:pPr>
    </w:p>
    <w:p w14:paraId="52DC0FA1" w14:textId="5F5062D6" w:rsidR="0086176A" w:rsidRDefault="0086176A" w:rsidP="00B0370F">
      <w:pPr>
        <w:pStyle w:val="a3"/>
      </w:pPr>
    </w:p>
    <w:p w14:paraId="29EC934B" w14:textId="73DB7F22" w:rsidR="0086176A" w:rsidRDefault="0086176A" w:rsidP="00B0370F">
      <w:pPr>
        <w:pStyle w:val="a3"/>
      </w:pPr>
    </w:p>
    <w:p w14:paraId="46A921DA" w14:textId="6184949D" w:rsidR="0086176A" w:rsidRDefault="0086176A" w:rsidP="00B0370F">
      <w:pPr>
        <w:pStyle w:val="a3"/>
      </w:pPr>
    </w:p>
    <w:p w14:paraId="364644DF" w14:textId="40CCDFD3" w:rsidR="0086176A" w:rsidRDefault="0086176A" w:rsidP="00B0370F">
      <w:pPr>
        <w:pStyle w:val="a3"/>
      </w:pPr>
    </w:p>
    <w:p w14:paraId="0EB38011" w14:textId="1744BA8F" w:rsidR="0086176A" w:rsidRDefault="0086176A" w:rsidP="00B0370F">
      <w:pPr>
        <w:pStyle w:val="a3"/>
      </w:pPr>
    </w:p>
    <w:p w14:paraId="42B5C422" w14:textId="5232316E" w:rsidR="0086176A" w:rsidRDefault="0086176A" w:rsidP="00B0370F">
      <w:pPr>
        <w:pStyle w:val="a3"/>
      </w:pPr>
    </w:p>
    <w:p w14:paraId="6A9F2412" w14:textId="7637C1F1" w:rsidR="0086176A" w:rsidRDefault="0086176A" w:rsidP="00B0370F">
      <w:pPr>
        <w:pStyle w:val="a3"/>
      </w:pPr>
    </w:p>
    <w:p w14:paraId="541840F9" w14:textId="548F2F81" w:rsidR="0086176A" w:rsidRPr="00990497" w:rsidRDefault="0086176A" w:rsidP="00B0370F">
      <w:pPr>
        <w:pStyle w:val="a3"/>
        <w:rPr>
          <w:b/>
        </w:rPr>
      </w:pPr>
      <w:r w:rsidRPr="00990497">
        <w:rPr>
          <w:rFonts w:hint="eastAsia"/>
          <w:b/>
        </w:rPr>
        <w:t>研磨进气阀和座圈。</w:t>
      </w:r>
    </w:p>
    <w:p w14:paraId="1C144014" w14:textId="5A7482EE" w:rsidR="0086176A" w:rsidRDefault="0086176A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2CFC831" wp14:editId="670F7DB4">
            <wp:simplePos x="0" y="0"/>
            <wp:positionH relativeFrom="column">
              <wp:posOffset>267970</wp:posOffset>
            </wp:positionH>
            <wp:positionV relativeFrom="paragraph">
              <wp:posOffset>252095</wp:posOffset>
            </wp:positionV>
            <wp:extent cx="3455035" cy="1652270"/>
            <wp:effectExtent l="0" t="0" r="0" b="508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028E5" w14:textId="3A3BF519" w:rsidR="0086176A" w:rsidRDefault="0086176A" w:rsidP="00B0370F">
      <w:pPr>
        <w:pStyle w:val="a3"/>
      </w:pPr>
    </w:p>
    <w:p w14:paraId="2936980D" w14:textId="2E73E7A4" w:rsidR="0086176A" w:rsidRDefault="0086176A" w:rsidP="00B0370F">
      <w:pPr>
        <w:pStyle w:val="a3"/>
      </w:pPr>
    </w:p>
    <w:p w14:paraId="2F8A4BE8" w14:textId="678EC823" w:rsidR="0086176A" w:rsidRDefault="0086176A" w:rsidP="00B0370F">
      <w:pPr>
        <w:pStyle w:val="a3"/>
      </w:pPr>
    </w:p>
    <w:p w14:paraId="6BA0E424" w14:textId="165D3BD5" w:rsidR="0086176A" w:rsidRDefault="0086176A" w:rsidP="00B0370F">
      <w:pPr>
        <w:pStyle w:val="a3"/>
      </w:pPr>
    </w:p>
    <w:p w14:paraId="11CD0C82" w14:textId="02659E90" w:rsidR="0086176A" w:rsidRDefault="0086176A" w:rsidP="00B0370F">
      <w:pPr>
        <w:pStyle w:val="a3"/>
      </w:pPr>
    </w:p>
    <w:p w14:paraId="0F80AACB" w14:textId="5624F53B" w:rsidR="0086176A" w:rsidRDefault="0086176A" w:rsidP="00B0370F">
      <w:pPr>
        <w:pStyle w:val="a3"/>
      </w:pPr>
    </w:p>
    <w:p w14:paraId="66866186" w14:textId="3EB5CB02" w:rsidR="0086176A" w:rsidRDefault="0086176A" w:rsidP="0086176A">
      <w:pPr>
        <w:pStyle w:val="a3"/>
      </w:pPr>
      <w:r>
        <w:t>X</w:t>
      </w:r>
      <w:r>
        <w:rPr>
          <w:rFonts w:hint="eastAsia"/>
        </w:rPr>
        <w:t>：</w:t>
      </w:r>
      <w:r>
        <w:t>进气阀最小允许直径</w:t>
      </w:r>
    </w:p>
    <w:p w14:paraId="4C584358" w14:textId="3A3B4E53" w:rsidR="0086176A" w:rsidRDefault="0086176A" w:rsidP="0086176A">
      <w:pPr>
        <w:pStyle w:val="a3"/>
      </w:pPr>
      <w:r>
        <w:t>Z</w:t>
      </w:r>
      <w:r>
        <w:rPr>
          <w:rFonts w:hint="eastAsia"/>
        </w:rPr>
        <w:t>：</w:t>
      </w:r>
      <w:r>
        <w:t>进气阀角度</w:t>
      </w:r>
    </w:p>
    <w:p w14:paraId="711C75DC" w14:textId="1BD3F2C5" w:rsidR="0086176A" w:rsidRDefault="0086176A" w:rsidP="0086176A">
      <w:pPr>
        <w:pStyle w:val="a3"/>
      </w:pPr>
      <w:r>
        <w:t>Z1</w:t>
      </w:r>
      <w:r>
        <w:rPr>
          <w:rFonts w:hint="eastAsia"/>
        </w:rPr>
        <w:t>：</w:t>
      </w:r>
      <w:r>
        <w:t>进气阀座角度</w:t>
      </w:r>
    </w:p>
    <w:p w14:paraId="62E0ADDA" w14:textId="2E561010" w:rsidR="0086176A" w:rsidRDefault="0086176A" w:rsidP="0086176A">
      <w:pPr>
        <w:pStyle w:val="a3"/>
      </w:pPr>
      <w:r>
        <w:t>X1</w:t>
      </w:r>
      <w:r>
        <w:rPr>
          <w:rFonts w:hint="eastAsia"/>
        </w:rPr>
        <w:t>：进气阀</w:t>
      </w:r>
      <w:proofErr w:type="gramStart"/>
      <w:r>
        <w:rPr>
          <w:rFonts w:hint="eastAsia"/>
        </w:rPr>
        <w:t>座允许</w:t>
      </w:r>
      <w:proofErr w:type="gramEnd"/>
      <w:r>
        <w:rPr>
          <w:rFonts w:hint="eastAsia"/>
        </w:rPr>
        <w:t>直径</w:t>
      </w:r>
    </w:p>
    <w:p w14:paraId="36B30BC2" w14:textId="38852B95" w:rsidR="0086176A" w:rsidRPr="0086176A" w:rsidRDefault="0086176A" w:rsidP="0086176A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E5BA75" wp14:editId="14542CA2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4632960" cy="1085215"/>
            <wp:effectExtent l="0" t="0" r="0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DCC49" w14:textId="44F2EB01" w:rsidR="0086176A" w:rsidRDefault="0086176A" w:rsidP="00B0370F">
      <w:pPr>
        <w:pStyle w:val="a3"/>
      </w:pPr>
    </w:p>
    <w:p w14:paraId="362E6114" w14:textId="2C4EFC55" w:rsidR="0086176A" w:rsidRDefault="0086176A" w:rsidP="00B0370F">
      <w:pPr>
        <w:pStyle w:val="a3"/>
      </w:pPr>
    </w:p>
    <w:p w14:paraId="6D3307F7" w14:textId="59C58CAF" w:rsidR="0086176A" w:rsidRDefault="0086176A" w:rsidP="00B0370F">
      <w:pPr>
        <w:pStyle w:val="a3"/>
      </w:pPr>
    </w:p>
    <w:p w14:paraId="0AB2FC74" w14:textId="4885972A" w:rsidR="0086176A" w:rsidRPr="00990497" w:rsidRDefault="0086176A" w:rsidP="00B0370F">
      <w:pPr>
        <w:pStyle w:val="a3"/>
        <w:rPr>
          <w:b/>
        </w:rPr>
      </w:pPr>
      <w:r w:rsidRPr="00990497">
        <w:rPr>
          <w:rFonts w:hint="eastAsia"/>
          <w:b/>
        </w:rPr>
        <w:t>研磨排气阀和座圈。</w:t>
      </w:r>
    </w:p>
    <w:p w14:paraId="4804FB4D" w14:textId="5C9EBF5E" w:rsidR="0086176A" w:rsidRDefault="0086176A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12056BC" wp14:editId="59C37A17">
            <wp:simplePos x="0" y="0"/>
            <wp:positionH relativeFrom="column">
              <wp:posOffset>246</wp:posOffset>
            </wp:positionH>
            <wp:positionV relativeFrom="paragraph">
              <wp:posOffset>209</wp:posOffset>
            </wp:positionV>
            <wp:extent cx="3773606" cy="205895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151" cy="207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5C213" w14:textId="60F33BF3" w:rsidR="0086176A" w:rsidRDefault="0086176A" w:rsidP="00B0370F">
      <w:pPr>
        <w:pStyle w:val="a3"/>
      </w:pPr>
    </w:p>
    <w:p w14:paraId="6E4FCC97" w14:textId="0668AB9A" w:rsidR="0086176A" w:rsidRDefault="0086176A" w:rsidP="00B0370F">
      <w:pPr>
        <w:pStyle w:val="a3"/>
      </w:pPr>
    </w:p>
    <w:p w14:paraId="788BF867" w14:textId="2CC56FDF" w:rsidR="0086176A" w:rsidRDefault="0086176A" w:rsidP="00B0370F">
      <w:pPr>
        <w:pStyle w:val="a3"/>
      </w:pPr>
    </w:p>
    <w:p w14:paraId="2D617995" w14:textId="0F820C1E" w:rsidR="0086176A" w:rsidRDefault="0086176A" w:rsidP="00B0370F">
      <w:pPr>
        <w:pStyle w:val="a3"/>
      </w:pPr>
    </w:p>
    <w:p w14:paraId="0B179D37" w14:textId="23F6F0F1" w:rsidR="0086176A" w:rsidRDefault="0086176A" w:rsidP="00B0370F">
      <w:pPr>
        <w:pStyle w:val="a3"/>
      </w:pPr>
    </w:p>
    <w:p w14:paraId="53861C99" w14:textId="5B040B9F" w:rsidR="0086176A" w:rsidRDefault="0086176A" w:rsidP="00B0370F">
      <w:pPr>
        <w:pStyle w:val="a3"/>
      </w:pPr>
    </w:p>
    <w:p w14:paraId="3DE9868D" w14:textId="1EAA997F" w:rsidR="0086176A" w:rsidRDefault="0086176A" w:rsidP="0086176A">
      <w:pPr>
        <w:pStyle w:val="a3"/>
      </w:pPr>
      <w:r>
        <w:rPr>
          <w:rFonts w:hint="eastAsia"/>
        </w:rPr>
        <w:t>X</w:t>
      </w:r>
      <w:r>
        <w:rPr>
          <w:rFonts w:hint="eastAsia"/>
        </w:rPr>
        <w:t>、</w:t>
      </w:r>
      <w:r>
        <w:t xml:space="preserve"> </w:t>
      </w:r>
      <w:r>
        <w:t>排气阀最小允许直径</w:t>
      </w:r>
    </w:p>
    <w:p w14:paraId="42DB93EF" w14:textId="77777777" w:rsidR="0086176A" w:rsidRDefault="0086176A" w:rsidP="0086176A">
      <w:pPr>
        <w:pStyle w:val="a3"/>
      </w:pPr>
      <w:r>
        <w:t>Z</w:t>
      </w:r>
      <w:r>
        <w:t>、</w:t>
      </w:r>
      <w:r>
        <w:t xml:space="preserve"> </w:t>
      </w:r>
      <w:r>
        <w:t>排气门角度</w:t>
      </w:r>
    </w:p>
    <w:p w14:paraId="7CC700F3" w14:textId="3C62819A" w:rsidR="0086176A" w:rsidRDefault="0086176A" w:rsidP="0086176A">
      <w:pPr>
        <w:pStyle w:val="a3"/>
      </w:pPr>
      <w:r>
        <w:t>Z1:</w:t>
      </w:r>
      <w:r>
        <w:t>排气阀座角度</w:t>
      </w:r>
    </w:p>
    <w:p w14:paraId="453EBE22" w14:textId="517C77BA" w:rsidR="0086176A" w:rsidRDefault="0086176A" w:rsidP="0086176A">
      <w:pPr>
        <w:pStyle w:val="a3"/>
      </w:pPr>
      <w:r>
        <w:rPr>
          <w:rFonts w:hint="eastAsia"/>
        </w:rPr>
        <w:t>X</w:t>
      </w:r>
      <w:r>
        <w:t>1:</w:t>
      </w:r>
      <w:r>
        <w:rPr>
          <w:rFonts w:hint="eastAsia"/>
        </w:rPr>
        <w:t>排气阀座允许直径</w:t>
      </w:r>
    </w:p>
    <w:p w14:paraId="0EBA8E35" w14:textId="79804A88" w:rsidR="0086176A" w:rsidRDefault="0086176A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9B84781" wp14:editId="28D47D0F">
            <wp:simplePos x="0" y="0"/>
            <wp:positionH relativeFrom="column">
              <wp:posOffset>247</wp:posOffset>
            </wp:positionH>
            <wp:positionV relativeFrom="paragraph">
              <wp:posOffset>-1061</wp:posOffset>
            </wp:positionV>
            <wp:extent cx="5261212" cy="1260719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7125" cy="126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60AC5" w14:textId="1747FFAF" w:rsidR="0086176A" w:rsidRDefault="0086176A" w:rsidP="00B0370F">
      <w:pPr>
        <w:pStyle w:val="a3"/>
      </w:pPr>
    </w:p>
    <w:p w14:paraId="4028A76E" w14:textId="72ABEC0B" w:rsidR="0086176A" w:rsidRDefault="0086176A" w:rsidP="00B0370F">
      <w:pPr>
        <w:pStyle w:val="a3"/>
      </w:pPr>
    </w:p>
    <w:p w14:paraId="488B4DF8" w14:textId="233AF332" w:rsidR="0086176A" w:rsidRDefault="0086176A" w:rsidP="00B0370F">
      <w:pPr>
        <w:pStyle w:val="a3"/>
      </w:pPr>
    </w:p>
    <w:p w14:paraId="7477A902" w14:textId="195E583F" w:rsidR="0086176A" w:rsidRDefault="000B4AF8" w:rsidP="0086176A">
      <w:pPr>
        <w:pStyle w:val="a3"/>
        <w:ind w:firstLine="420"/>
        <w:rPr>
          <w:b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C50E27B" wp14:editId="1C62C7CA">
            <wp:simplePos x="0" y="0"/>
            <wp:positionH relativeFrom="column">
              <wp:posOffset>135890</wp:posOffset>
            </wp:positionH>
            <wp:positionV relativeFrom="paragraph">
              <wp:posOffset>374015</wp:posOffset>
            </wp:positionV>
            <wp:extent cx="5076825" cy="1098550"/>
            <wp:effectExtent l="0" t="0" r="0" b="635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76A" w:rsidRPr="00990497">
        <w:rPr>
          <w:rFonts w:hint="eastAsia"/>
          <w:b/>
        </w:rPr>
        <w:t>调整气门间隙</w:t>
      </w:r>
      <w:r w:rsidR="002C5313">
        <w:rPr>
          <w:rFonts w:hint="eastAsia"/>
          <w:b/>
        </w:rPr>
        <w:t>的步骤：</w:t>
      </w:r>
    </w:p>
    <w:p w14:paraId="509B69B6" w14:textId="7904EEA9" w:rsidR="000B4AF8" w:rsidRDefault="000B4AF8" w:rsidP="0086176A">
      <w:pPr>
        <w:pStyle w:val="a3"/>
        <w:rPr>
          <w:b/>
        </w:rPr>
      </w:pPr>
    </w:p>
    <w:p w14:paraId="2C313912" w14:textId="66C296F4" w:rsidR="000B4AF8" w:rsidRDefault="000B4AF8" w:rsidP="0086176A">
      <w:pPr>
        <w:pStyle w:val="a3"/>
        <w:rPr>
          <w:b/>
        </w:rPr>
      </w:pPr>
    </w:p>
    <w:p w14:paraId="5225EBB3" w14:textId="63B4C4FB" w:rsidR="000B4AF8" w:rsidRDefault="000B4AF8" w:rsidP="0086176A">
      <w:pPr>
        <w:pStyle w:val="a3"/>
        <w:rPr>
          <w:b/>
        </w:rPr>
      </w:pPr>
    </w:p>
    <w:p w14:paraId="4D8C2BB2" w14:textId="77777777" w:rsidR="000B4AF8" w:rsidRPr="00990497" w:rsidRDefault="000B4AF8" w:rsidP="0086176A">
      <w:pPr>
        <w:pStyle w:val="a3"/>
        <w:rPr>
          <w:b/>
        </w:rPr>
      </w:pPr>
    </w:p>
    <w:p w14:paraId="2D9BABA3" w14:textId="77777777" w:rsidR="0086176A" w:rsidRDefault="0086176A" w:rsidP="0086176A">
      <w:pPr>
        <w:pStyle w:val="a3"/>
      </w:pPr>
      <w:r>
        <w:rPr>
          <w:rFonts w:hint="eastAsia"/>
        </w:rPr>
        <w:t>先决条件●拆下缸盖罩。</w:t>
      </w:r>
    </w:p>
    <w:p w14:paraId="48145412" w14:textId="77777777" w:rsidR="0086176A" w:rsidRDefault="0086176A" w:rsidP="0086176A">
      <w:pPr>
        <w:pStyle w:val="a3"/>
      </w:pPr>
      <w:r>
        <w:t>Wärtsilä34DF</w:t>
      </w:r>
      <w:r>
        <w:t>发动机</w:t>
      </w:r>
      <w:r>
        <w:t>O&amp;MM 12</w:t>
      </w:r>
      <w:r>
        <w:t>。带气门的气缸盖</w:t>
      </w:r>
    </w:p>
    <w:p w14:paraId="5C4CF935" w14:textId="682F1FB6" w:rsidR="0086176A" w:rsidRDefault="0086176A" w:rsidP="0086176A">
      <w:pPr>
        <w:pStyle w:val="a3"/>
      </w:pPr>
      <w:r>
        <w:rPr>
          <w:rFonts w:hint="eastAsia"/>
        </w:rPr>
        <w:t>注意</w:t>
      </w:r>
      <w:r w:rsidR="00D54572">
        <w:rPr>
          <w:rFonts w:hint="eastAsia"/>
        </w:rPr>
        <w:t>：</w:t>
      </w:r>
      <w:r>
        <w:rPr>
          <w:rFonts w:hint="eastAsia"/>
        </w:rPr>
        <w:t>只有在发动机冷却后才能调整气门间隙。</w:t>
      </w:r>
    </w:p>
    <w:p w14:paraId="1ED5FE6C" w14:textId="0B08E14A" w:rsidR="0086176A" w:rsidRDefault="0086176A" w:rsidP="0086176A">
      <w:pPr>
        <w:pStyle w:val="a3"/>
      </w:pPr>
      <w:r>
        <w:t>1</w:t>
      </w:r>
      <w:r>
        <w:t>使用转动装置在点火时转动曲轴至</w:t>
      </w:r>
      <w:r>
        <w:t>TDC</w:t>
      </w:r>
      <w:r>
        <w:t>，以便对要操作的气门组进行操作。</w:t>
      </w:r>
      <w:r>
        <w:rPr>
          <w:rFonts w:hint="eastAsia"/>
        </w:rPr>
        <w:t>两个推杆应能自由旋转。</w:t>
      </w:r>
    </w:p>
    <w:p w14:paraId="128E3A8C" w14:textId="52722B37" w:rsidR="0086176A" w:rsidRDefault="0086176A" w:rsidP="0086176A">
      <w:pPr>
        <w:pStyle w:val="a3"/>
      </w:pPr>
      <w:r>
        <w:t>2</w:t>
      </w:r>
      <w:r>
        <w:t>松开摇臂和</w:t>
      </w:r>
      <w:r w:rsidR="00D54572">
        <w:rPr>
          <w:rFonts w:hint="eastAsia"/>
        </w:rPr>
        <w:t>yoke</w:t>
      </w:r>
      <w:r>
        <w:t>上调整螺钉的埋头螺母。</w:t>
      </w:r>
    </w:p>
    <w:p w14:paraId="7568C102" w14:textId="77777777" w:rsidR="0086176A" w:rsidRDefault="0086176A" w:rsidP="0086176A">
      <w:pPr>
        <w:pStyle w:val="a3"/>
      </w:pPr>
      <w:r>
        <w:rPr>
          <w:rFonts w:hint="eastAsia"/>
        </w:rPr>
        <w:t>逆时针转动调整螺钉以提供足够的间隙。</w:t>
      </w:r>
    </w:p>
    <w:p w14:paraId="4EC153C0" w14:textId="01A5466E" w:rsidR="0086176A" w:rsidRDefault="0086176A" w:rsidP="0086176A">
      <w:pPr>
        <w:pStyle w:val="a3"/>
      </w:pPr>
      <w:r>
        <w:t>3</w:t>
      </w:r>
      <w:r>
        <w:t>调整</w:t>
      </w:r>
      <w:r w:rsidR="00D54572">
        <w:rPr>
          <w:rFonts w:hint="eastAsia"/>
        </w:rPr>
        <w:t>yoke</w:t>
      </w:r>
      <w:r>
        <w:t>。</w:t>
      </w:r>
    </w:p>
    <w:p w14:paraId="27907F4F" w14:textId="66BDEF46" w:rsidR="0086176A" w:rsidRDefault="0086176A" w:rsidP="0086176A">
      <w:pPr>
        <w:pStyle w:val="a3"/>
      </w:pPr>
      <w:r>
        <w:rPr>
          <w:rFonts w:hint="eastAsia"/>
        </w:rPr>
        <w:t>注意</w:t>
      </w:r>
      <w:r w:rsidR="00D54572">
        <w:rPr>
          <w:rFonts w:hint="eastAsia"/>
        </w:rPr>
        <w:t>：</w:t>
      </w:r>
      <w:r>
        <w:rPr>
          <w:rFonts w:hint="eastAsia"/>
        </w:rPr>
        <w:t>阀门调整不当可能导致严重损坏。</w:t>
      </w:r>
    </w:p>
    <w:p w14:paraId="1C2B29E9" w14:textId="2F4ADD01" w:rsidR="0086176A" w:rsidRDefault="00D54572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60D3E7C" wp14:editId="045CFA09">
            <wp:simplePos x="0" y="0"/>
            <wp:positionH relativeFrom="column">
              <wp:posOffset>246</wp:posOffset>
            </wp:positionH>
            <wp:positionV relativeFrom="paragraph">
              <wp:posOffset>-3914</wp:posOffset>
            </wp:positionV>
            <wp:extent cx="3862317" cy="2400412"/>
            <wp:effectExtent l="0" t="0" r="508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666" cy="241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1682C" w14:textId="42462B4A" w:rsidR="0086176A" w:rsidRDefault="0086176A" w:rsidP="00B0370F">
      <w:pPr>
        <w:pStyle w:val="a3"/>
      </w:pPr>
    </w:p>
    <w:p w14:paraId="18F77E6B" w14:textId="69B97BC0" w:rsidR="0086176A" w:rsidRDefault="0086176A" w:rsidP="00B0370F">
      <w:pPr>
        <w:pStyle w:val="a3"/>
      </w:pPr>
    </w:p>
    <w:p w14:paraId="0BCD6D63" w14:textId="62EA335F" w:rsidR="0086176A" w:rsidRDefault="0086176A" w:rsidP="00B0370F">
      <w:pPr>
        <w:pStyle w:val="a3"/>
      </w:pPr>
    </w:p>
    <w:p w14:paraId="4DC1BD7F" w14:textId="1C8F7FE4" w:rsidR="0086176A" w:rsidRDefault="0086176A" w:rsidP="00B0370F">
      <w:pPr>
        <w:pStyle w:val="a3"/>
      </w:pPr>
    </w:p>
    <w:p w14:paraId="4829FDA2" w14:textId="0DF40559" w:rsidR="0086176A" w:rsidRDefault="0086176A" w:rsidP="00B0370F">
      <w:pPr>
        <w:pStyle w:val="a3"/>
      </w:pPr>
    </w:p>
    <w:p w14:paraId="657DE479" w14:textId="29B2D831" w:rsidR="0086176A" w:rsidRDefault="0086176A" w:rsidP="00B0370F">
      <w:pPr>
        <w:pStyle w:val="a3"/>
      </w:pPr>
    </w:p>
    <w:p w14:paraId="4D1C884C" w14:textId="5AA5A3CC" w:rsidR="0086176A" w:rsidRDefault="0086176A" w:rsidP="00B0370F">
      <w:pPr>
        <w:pStyle w:val="a3"/>
      </w:pPr>
    </w:p>
    <w:p w14:paraId="309CC282" w14:textId="77777777" w:rsidR="00D54572" w:rsidRDefault="00D54572" w:rsidP="00D54572">
      <w:pPr>
        <w:pStyle w:val="a3"/>
      </w:pPr>
      <w:r>
        <w:t>1-</w:t>
      </w:r>
      <w:r>
        <w:t>可调端</w:t>
      </w:r>
    </w:p>
    <w:p w14:paraId="08DEAF73" w14:textId="77777777" w:rsidR="00D54572" w:rsidRDefault="00D54572" w:rsidP="00D54572">
      <w:pPr>
        <w:pStyle w:val="a3"/>
      </w:pPr>
      <w:r>
        <w:t>2-</w:t>
      </w:r>
      <w:r>
        <w:t>固定端</w:t>
      </w:r>
    </w:p>
    <w:p w14:paraId="61FD876C" w14:textId="7906A337" w:rsidR="00D54572" w:rsidRDefault="00D54572" w:rsidP="00D54572">
      <w:pPr>
        <w:pStyle w:val="a3"/>
      </w:pPr>
      <w:r>
        <w:t>3</w:t>
      </w:r>
      <w:proofErr w:type="gramStart"/>
      <w:r>
        <w:t>-</w:t>
      </w:r>
      <w:r>
        <w:t>阀</w:t>
      </w:r>
      <w:proofErr w:type="gramEnd"/>
      <w:r>
        <w:rPr>
          <w:rFonts w:hint="eastAsia"/>
        </w:rPr>
        <w:t>yoke</w:t>
      </w:r>
      <w:r>
        <w:t>调整螺钉</w:t>
      </w:r>
    </w:p>
    <w:p w14:paraId="5641205C" w14:textId="3C5E06FA" w:rsidR="00D54572" w:rsidRDefault="00D54572" w:rsidP="00D54572">
      <w:pPr>
        <w:pStyle w:val="a3"/>
      </w:pPr>
      <w:r>
        <w:t>4</w:t>
      </w:r>
      <w:proofErr w:type="gramStart"/>
      <w:r>
        <w:t>-</w:t>
      </w:r>
      <w:r>
        <w:t>阀</w:t>
      </w:r>
      <w:proofErr w:type="gramEnd"/>
      <w:r>
        <w:t>yoke</w:t>
      </w:r>
      <w:r>
        <w:t>埋头螺母</w:t>
      </w:r>
    </w:p>
    <w:p w14:paraId="1F89C14C" w14:textId="7E3E88FF" w:rsidR="0086176A" w:rsidRDefault="00D54572" w:rsidP="00D54572">
      <w:pPr>
        <w:pStyle w:val="a3"/>
      </w:pPr>
      <w:r>
        <w:t>5-</w:t>
      </w:r>
      <w:r>
        <w:t>阀门</w:t>
      </w:r>
    </w:p>
    <w:p w14:paraId="401A9938" w14:textId="4ED51C6B" w:rsidR="00D54572" w:rsidRPr="00990497" w:rsidRDefault="00D54572" w:rsidP="00D54572">
      <w:pPr>
        <w:pStyle w:val="a3"/>
        <w:rPr>
          <w:b/>
        </w:rPr>
      </w:pPr>
      <w:r w:rsidRPr="00990497">
        <w:rPr>
          <w:rFonts w:hint="eastAsia"/>
          <w:b/>
        </w:rPr>
        <w:t>调整气门间隙：</w:t>
      </w:r>
    </w:p>
    <w:p w14:paraId="7DE56A62" w14:textId="66A774F2" w:rsidR="0086176A" w:rsidRDefault="00D54572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13E626C" wp14:editId="6DD7CD81">
            <wp:simplePos x="0" y="0"/>
            <wp:positionH relativeFrom="column">
              <wp:posOffset>246</wp:posOffset>
            </wp:positionH>
            <wp:positionV relativeFrom="paragraph">
              <wp:posOffset>-483</wp:posOffset>
            </wp:positionV>
            <wp:extent cx="2768239" cy="2552131"/>
            <wp:effectExtent l="0" t="0" r="0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23" cy="256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EB88" w14:textId="24D69560" w:rsidR="0086176A" w:rsidRDefault="0086176A" w:rsidP="00B0370F">
      <w:pPr>
        <w:pStyle w:val="a3"/>
      </w:pPr>
    </w:p>
    <w:p w14:paraId="572D5CF7" w14:textId="02544873" w:rsidR="0086176A" w:rsidRDefault="0086176A" w:rsidP="00B0370F">
      <w:pPr>
        <w:pStyle w:val="a3"/>
      </w:pPr>
    </w:p>
    <w:p w14:paraId="766C19A6" w14:textId="2C20E627" w:rsidR="0086176A" w:rsidRDefault="0086176A" w:rsidP="00B0370F">
      <w:pPr>
        <w:pStyle w:val="a3"/>
      </w:pPr>
    </w:p>
    <w:p w14:paraId="052A1F7E" w14:textId="3C06D687" w:rsidR="0086176A" w:rsidRDefault="0086176A" w:rsidP="00B0370F">
      <w:pPr>
        <w:pStyle w:val="a3"/>
      </w:pPr>
    </w:p>
    <w:p w14:paraId="6D60C3E5" w14:textId="344813A4" w:rsidR="0086176A" w:rsidRDefault="0086176A" w:rsidP="00B0370F">
      <w:pPr>
        <w:pStyle w:val="a3"/>
      </w:pPr>
    </w:p>
    <w:p w14:paraId="4C264056" w14:textId="727F0133" w:rsidR="0086176A" w:rsidRDefault="0086176A" w:rsidP="00B0370F">
      <w:pPr>
        <w:pStyle w:val="a3"/>
      </w:pPr>
    </w:p>
    <w:p w14:paraId="0D5DF931" w14:textId="692D836C" w:rsidR="0086176A" w:rsidRDefault="0086176A" w:rsidP="00B0370F">
      <w:pPr>
        <w:pStyle w:val="a3"/>
      </w:pPr>
    </w:p>
    <w:p w14:paraId="1217B009" w14:textId="31C90F07" w:rsidR="0086176A" w:rsidRDefault="0086176A" w:rsidP="00B0370F">
      <w:pPr>
        <w:pStyle w:val="a3"/>
      </w:pPr>
    </w:p>
    <w:p w14:paraId="5C8509DD" w14:textId="77777777" w:rsidR="00D54572" w:rsidRDefault="00D54572" w:rsidP="00D54572">
      <w:pPr>
        <w:pStyle w:val="a3"/>
      </w:pPr>
      <w:r>
        <w:t>1-</w:t>
      </w:r>
      <w:r>
        <w:t>摇臂</w:t>
      </w:r>
    </w:p>
    <w:p w14:paraId="76D845BD" w14:textId="77777777" w:rsidR="00D54572" w:rsidRDefault="00D54572" w:rsidP="00D54572">
      <w:pPr>
        <w:pStyle w:val="a3"/>
      </w:pPr>
      <w:r>
        <w:t>2-</w:t>
      </w:r>
      <w:r>
        <w:t>摇臂调整螺钉</w:t>
      </w:r>
    </w:p>
    <w:p w14:paraId="09525D82" w14:textId="3C1F0D0C" w:rsidR="0086176A" w:rsidRDefault="00D54572" w:rsidP="00D54572">
      <w:pPr>
        <w:pStyle w:val="a3"/>
      </w:pPr>
      <w:r>
        <w:t>3-</w:t>
      </w:r>
      <w:r>
        <w:t>摇臂埋头螺母</w:t>
      </w:r>
    </w:p>
    <w:p w14:paraId="0E4469EB" w14:textId="4371B876" w:rsidR="00990497" w:rsidRDefault="00990497" w:rsidP="00D54572">
      <w:pPr>
        <w:pStyle w:val="a3"/>
        <w:rPr>
          <w:b/>
        </w:rPr>
      </w:pPr>
      <w:r w:rsidRPr="00990497">
        <w:rPr>
          <w:rFonts w:hint="eastAsia"/>
          <w:b/>
        </w:rPr>
        <w:t>进排气阀数据</w:t>
      </w:r>
    </w:p>
    <w:p w14:paraId="7CBE4E6C" w14:textId="344C6439" w:rsidR="00990497" w:rsidRDefault="00990497" w:rsidP="00D54572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1ADAAC2" wp14:editId="1FB2A519">
            <wp:simplePos x="0" y="0"/>
            <wp:positionH relativeFrom="column">
              <wp:posOffset>-254</wp:posOffset>
            </wp:positionH>
            <wp:positionV relativeFrom="paragraph">
              <wp:posOffset>-3758</wp:posOffset>
            </wp:positionV>
            <wp:extent cx="4374490" cy="3029426"/>
            <wp:effectExtent l="0" t="0" r="762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007" cy="30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5BA2C" w14:textId="6284040C" w:rsidR="00990497" w:rsidRDefault="00990497" w:rsidP="00D54572">
      <w:pPr>
        <w:pStyle w:val="a3"/>
      </w:pPr>
    </w:p>
    <w:p w14:paraId="7D9C26EF" w14:textId="6A8E9236" w:rsidR="00990497" w:rsidRDefault="00990497" w:rsidP="00D54572">
      <w:pPr>
        <w:pStyle w:val="a3"/>
      </w:pPr>
    </w:p>
    <w:p w14:paraId="7A8C1754" w14:textId="6B67D910" w:rsidR="00990497" w:rsidRDefault="00990497" w:rsidP="00D54572">
      <w:pPr>
        <w:pStyle w:val="a3"/>
      </w:pPr>
    </w:p>
    <w:p w14:paraId="09FF3C38" w14:textId="1FB5D822" w:rsidR="00990497" w:rsidRDefault="00990497" w:rsidP="00D54572">
      <w:pPr>
        <w:pStyle w:val="a3"/>
      </w:pPr>
    </w:p>
    <w:p w14:paraId="1E315523" w14:textId="659BEFD0" w:rsidR="00990497" w:rsidRDefault="00990497" w:rsidP="00D54572">
      <w:pPr>
        <w:pStyle w:val="a3"/>
      </w:pPr>
    </w:p>
    <w:p w14:paraId="2A4BDF12" w14:textId="3BB98D95" w:rsidR="00990497" w:rsidRDefault="00990497" w:rsidP="00D54572">
      <w:pPr>
        <w:pStyle w:val="a3"/>
      </w:pPr>
    </w:p>
    <w:p w14:paraId="58795103" w14:textId="4125CFA9" w:rsidR="00990497" w:rsidRDefault="00990497" w:rsidP="00D54572">
      <w:pPr>
        <w:pStyle w:val="a3"/>
      </w:pPr>
    </w:p>
    <w:p w14:paraId="629C4BA0" w14:textId="210E3309" w:rsidR="00990497" w:rsidRDefault="00990497" w:rsidP="00D54572">
      <w:pPr>
        <w:pStyle w:val="a3"/>
      </w:pPr>
    </w:p>
    <w:p w14:paraId="38C8A80D" w14:textId="04E3D504" w:rsidR="00990497" w:rsidRDefault="00990497" w:rsidP="00D54572">
      <w:pPr>
        <w:pStyle w:val="a3"/>
      </w:pPr>
    </w:p>
    <w:p w14:paraId="336FA936" w14:textId="5DBB3D47" w:rsidR="00990497" w:rsidRDefault="00990497" w:rsidP="00D54572">
      <w:pPr>
        <w:pStyle w:val="a3"/>
      </w:pPr>
    </w:p>
    <w:p w14:paraId="37B68E5B" w14:textId="77777777" w:rsidR="00990497" w:rsidRDefault="00990497" w:rsidP="00990497">
      <w:pPr>
        <w:pStyle w:val="a3"/>
      </w:pPr>
      <w:r>
        <w:t>1-</w:t>
      </w:r>
      <w:r>
        <w:t>气门导管</w:t>
      </w:r>
    </w:p>
    <w:p w14:paraId="718011EC" w14:textId="77777777" w:rsidR="00990497" w:rsidRDefault="00990497" w:rsidP="00990497">
      <w:pPr>
        <w:pStyle w:val="a3"/>
      </w:pPr>
      <w:r>
        <w:t>2-</w:t>
      </w:r>
      <w:r>
        <w:t>进气</w:t>
      </w:r>
      <w:r>
        <w:t>/</w:t>
      </w:r>
      <w:r>
        <w:t>排气阀</w:t>
      </w:r>
    </w:p>
    <w:p w14:paraId="593C74E8" w14:textId="77777777" w:rsidR="00990497" w:rsidRDefault="00990497" w:rsidP="00990497">
      <w:pPr>
        <w:pStyle w:val="a3"/>
      </w:pPr>
      <w:r>
        <w:t>3-</w:t>
      </w:r>
      <w:r>
        <w:t>阀座环</w:t>
      </w:r>
      <w:r>
        <w:t>-</w:t>
      </w:r>
      <w:r>
        <w:t>进气阀</w:t>
      </w:r>
    </w:p>
    <w:p w14:paraId="732AC3A0" w14:textId="4D261754" w:rsidR="00990497" w:rsidRDefault="00990497" w:rsidP="00990497">
      <w:pPr>
        <w:pStyle w:val="a3"/>
      </w:pPr>
      <w:r>
        <w:t>4-</w:t>
      </w:r>
      <w:r>
        <w:t>座圈</w:t>
      </w:r>
      <w:r>
        <w:t>-</w:t>
      </w:r>
      <w:r>
        <w:t>排气阀</w:t>
      </w:r>
    </w:p>
    <w:p w14:paraId="4959C091" w14:textId="3FF4A00B" w:rsidR="00990497" w:rsidRDefault="00990497" w:rsidP="00990497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6AC9A4B" wp14:editId="03ED7D47">
            <wp:simplePos x="0" y="0"/>
            <wp:positionH relativeFrom="column">
              <wp:posOffset>-254</wp:posOffset>
            </wp:positionH>
            <wp:positionV relativeFrom="paragraph">
              <wp:posOffset>2438</wp:posOffset>
            </wp:positionV>
            <wp:extent cx="5820716" cy="327721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684" cy="32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0D612" w14:textId="4371496A" w:rsidR="00990497" w:rsidRDefault="00990497" w:rsidP="00990497">
      <w:pPr>
        <w:pStyle w:val="a3"/>
      </w:pPr>
    </w:p>
    <w:p w14:paraId="09DBCBDC" w14:textId="37ED8AE9" w:rsidR="00990497" w:rsidRDefault="008C308C" w:rsidP="00990497">
      <w:pPr>
        <w:pStyle w:val="a3"/>
        <w:ind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9BE7C1D" wp14:editId="7186CFB8">
                <wp:simplePos x="0" y="0"/>
                <wp:positionH relativeFrom="column">
                  <wp:posOffset>1045210</wp:posOffset>
                </wp:positionH>
                <wp:positionV relativeFrom="page">
                  <wp:posOffset>142875</wp:posOffset>
                </wp:positionV>
                <wp:extent cx="1572260" cy="2135505"/>
                <wp:effectExtent l="0" t="0" r="27940" b="1714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260" cy="2135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F04C2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气门导管外径</w:t>
                            </w:r>
                          </w:p>
                          <w:p w14:paraId="7D966D80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阀腔直径</w:t>
                            </w:r>
                            <w:r>
                              <w:t>[D]</w:t>
                            </w:r>
                          </w:p>
                          <w:p w14:paraId="0EF3BE57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阀杆直径</w:t>
                            </w:r>
                            <w:r>
                              <w:t>[d1]</w:t>
                            </w:r>
                          </w:p>
                          <w:p w14:paraId="37D9C661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气门杆间隙</w:t>
                            </w:r>
                          </w:p>
                          <w:p w14:paraId="389C489C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进气阀内密封面</w:t>
                            </w:r>
                            <w:r>
                              <w:t>[d2]</w:t>
                            </w:r>
                          </w:p>
                          <w:p w14:paraId="5E9A6C8D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进气门座圈密封面</w:t>
                            </w:r>
                            <w:r>
                              <w:t>[D1]</w:t>
                            </w:r>
                          </w:p>
                          <w:p w14:paraId="65433BEE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气门座密封面相对于气门导管的偏差</w:t>
                            </w:r>
                          </w:p>
                          <w:p w14:paraId="5F5F0A14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阀盘厚度</w:t>
                            </w:r>
                            <w:r>
                              <w:t>[Y]</w:t>
                            </w:r>
                          </w:p>
                          <w:p w14:paraId="7D640ED1" w14:textId="5C127B54" w:rsidR="008C308C" w:rsidRDefault="008C308C" w:rsidP="008C308C">
                            <w:r>
                              <w:rPr>
                                <w:rFonts w:hint="eastAsia"/>
                              </w:rPr>
                              <w:t>阀门烧毁区</w:t>
                            </w:r>
                            <w:r>
                              <w:t>[z]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E7C1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2.3pt;margin-top:11.25pt;width:123.8pt;height:168.1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">
                <v:textbox>
                  <w:txbxContent>
                    <w:p w14:paraId="45EF04C2" w14:textId="77777777" w:rsidR="008C308C" w:rsidRDefault="008C308C" w:rsidP="008C308C">
                      <w:r>
                        <w:rPr>
                          <w:rFonts w:hint="eastAsia"/>
                        </w:rPr>
                        <w:t>气门导管外径</w:t>
                      </w:r>
                    </w:p>
                    <w:p w14:paraId="7D966D80" w14:textId="77777777" w:rsidR="008C308C" w:rsidRDefault="008C308C" w:rsidP="008C308C">
                      <w:r>
                        <w:rPr>
                          <w:rFonts w:hint="eastAsia"/>
                        </w:rPr>
                        <w:t>阀腔直径</w:t>
                      </w:r>
                      <w:r>
                        <w:t>[D]</w:t>
                      </w:r>
                    </w:p>
                    <w:p w14:paraId="0EF3BE57" w14:textId="77777777" w:rsidR="008C308C" w:rsidRDefault="008C308C" w:rsidP="008C308C">
                      <w:r>
                        <w:rPr>
                          <w:rFonts w:hint="eastAsia"/>
                        </w:rPr>
                        <w:t>阀杆直径</w:t>
                      </w:r>
                      <w:r>
                        <w:t>[d1]</w:t>
                      </w:r>
                    </w:p>
                    <w:p w14:paraId="37D9C661" w14:textId="77777777" w:rsidR="008C308C" w:rsidRDefault="008C308C" w:rsidP="008C308C">
                      <w:r>
                        <w:rPr>
                          <w:rFonts w:hint="eastAsia"/>
                        </w:rPr>
                        <w:t>气门杆间隙</w:t>
                      </w:r>
                    </w:p>
                    <w:p w14:paraId="389C489C" w14:textId="77777777" w:rsidR="008C308C" w:rsidRDefault="008C308C" w:rsidP="008C308C">
                      <w:r>
                        <w:rPr>
                          <w:rFonts w:hint="eastAsia"/>
                        </w:rPr>
                        <w:t>进气阀内密封面</w:t>
                      </w:r>
                      <w:r>
                        <w:t>[d2]</w:t>
                      </w:r>
                    </w:p>
                    <w:p w14:paraId="5E9A6C8D" w14:textId="77777777" w:rsidR="008C308C" w:rsidRDefault="008C308C" w:rsidP="008C308C">
                      <w:r>
                        <w:rPr>
                          <w:rFonts w:hint="eastAsia"/>
                        </w:rPr>
                        <w:t>进气门座圈密封面</w:t>
                      </w:r>
                      <w:r>
                        <w:t>[D1]</w:t>
                      </w:r>
                    </w:p>
                    <w:p w14:paraId="65433BEE" w14:textId="77777777" w:rsidR="008C308C" w:rsidRDefault="008C308C" w:rsidP="008C308C">
                      <w:r>
                        <w:rPr>
                          <w:rFonts w:hint="eastAsia"/>
                        </w:rPr>
                        <w:t>气门座密封面相对于气门导管的偏差</w:t>
                      </w:r>
                    </w:p>
                    <w:p w14:paraId="5F5F0A14" w14:textId="77777777" w:rsidR="008C308C" w:rsidRDefault="008C308C" w:rsidP="008C308C">
                      <w:r>
                        <w:rPr>
                          <w:rFonts w:hint="eastAsia"/>
                        </w:rPr>
                        <w:t>阀盘厚度</w:t>
                      </w:r>
                      <w:r>
                        <w:t>[Y]</w:t>
                      </w:r>
                    </w:p>
                    <w:p w14:paraId="7D640ED1" w14:textId="5C127B54" w:rsidR="008C308C" w:rsidRDefault="008C308C" w:rsidP="008C308C">
                      <w:r>
                        <w:rPr>
                          <w:rFonts w:hint="eastAsia"/>
                        </w:rPr>
                        <w:t>阀门烧毁区</w:t>
                      </w:r>
                      <w:r>
                        <w:t>[z]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6F9DC3" w14:textId="39D51B97" w:rsidR="00990497" w:rsidRDefault="00990497" w:rsidP="00990497">
      <w:pPr>
        <w:pStyle w:val="a3"/>
      </w:pPr>
    </w:p>
    <w:p w14:paraId="59C67DF8" w14:textId="2EDB7B05" w:rsidR="00990497" w:rsidRDefault="00990497" w:rsidP="00990497">
      <w:pPr>
        <w:pStyle w:val="a3"/>
      </w:pPr>
    </w:p>
    <w:p w14:paraId="350B462F" w14:textId="55C47652" w:rsidR="00990497" w:rsidRDefault="00990497" w:rsidP="00990497">
      <w:pPr>
        <w:pStyle w:val="a3"/>
      </w:pPr>
    </w:p>
    <w:p w14:paraId="1698FA64" w14:textId="05CA9032" w:rsidR="00990497" w:rsidRDefault="00990497" w:rsidP="00990497">
      <w:pPr>
        <w:pStyle w:val="a3"/>
      </w:pPr>
    </w:p>
    <w:p w14:paraId="470A74AD" w14:textId="772AF89F" w:rsidR="00990497" w:rsidRDefault="00990497" w:rsidP="00990497">
      <w:pPr>
        <w:pStyle w:val="a3"/>
      </w:pPr>
    </w:p>
    <w:p w14:paraId="4690DB8E" w14:textId="29242A64" w:rsidR="00990497" w:rsidRDefault="00990497" w:rsidP="00990497">
      <w:pPr>
        <w:pStyle w:val="a3"/>
      </w:pPr>
    </w:p>
    <w:p w14:paraId="45DF96C1" w14:textId="2DA73305" w:rsidR="00990497" w:rsidRDefault="00990497" w:rsidP="00990497">
      <w:pPr>
        <w:pStyle w:val="a3"/>
      </w:pPr>
    </w:p>
    <w:p w14:paraId="025D168B" w14:textId="48369029" w:rsidR="00990497" w:rsidRDefault="00990497" w:rsidP="00990497">
      <w:pPr>
        <w:pStyle w:val="a3"/>
      </w:pPr>
    </w:p>
    <w:p w14:paraId="7045618A" w14:textId="5F901E05" w:rsidR="00990497" w:rsidRDefault="008C308C" w:rsidP="00990497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A8AA1FE" wp14:editId="43AA06BF">
            <wp:simplePos x="0" y="0"/>
            <wp:positionH relativeFrom="column">
              <wp:posOffset>-254</wp:posOffset>
            </wp:positionH>
            <wp:positionV relativeFrom="paragraph">
              <wp:posOffset>3659</wp:posOffset>
            </wp:positionV>
            <wp:extent cx="5822899" cy="3677982"/>
            <wp:effectExtent l="0" t="0" r="698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036" cy="3693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DE71B" w14:textId="7EA0F831" w:rsidR="008C308C" w:rsidRDefault="008C308C" w:rsidP="00990497">
      <w:pPr>
        <w:pStyle w:val="a3"/>
      </w:pPr>
    </w:p>
    <w:p w14:paraId="33CD91C1" w14:textId="188B34B7" w:rsidR="008C308C" w:rsidRDefault="008C308C" w:rsidP="00990497">
      <w:pPr>
        <w:pStyle w:val="a3"/>
        <w:ind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8874CA4" wp14:editId="4744BAB0">
                <wp:simplePos x="0" y="0"/>
                <wp:positionH relativeFrom="column">
                  <wp:posOffset>1133475</wp:posOffset>
                </wp:positionH>
                <wp:positionV relativeFrom="page">
                  <wp:posOffset>294005</wp:posOffset>
                </wp:positionV>
                <wp:extent cx="1572260" cy="2077720"/>
                <wp:effectExtent l="0" t="0" r="27940" b="1778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260" cy="207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53CC0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气门导管外径</w:t>
                            </w:r>
                          </w:p>
                          <w:p w14:paraId="3AB86226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气门导管孔直径</w:t>
                            </w:r>
                            <w:r>
                              <w:t>[D]</w:t>
                            </w:r>
                          </w:p>
                          <w:p w14:paraId="4E9A21D2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阀杆直径</w:t>
                            </w:r>
                            <w:r>
                              <w:t>[d1]</w:t>
                            </w:r>
                          </w:p>
                          <w:p w14:paraId="0A106336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气门杆间隙</w:t>
                            </w:r>
                          </w:p>
                          <w:p w14:paraId="31BAD401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排气门内密封面</w:t>
                            </w:r>
                            <w:r>
                              <w:t>[d2]</w:t>
                            </w:r>
                          </w:p>
                          <w:p w14:paraId="6763E57B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排气门座圈密封面</w:t>
                            </w:r>
                            <w:r>
                              <w:t>[D2]</w:t>
                            </w:r>
                          </w:p>
                          <w:p w14:paraId="7E678595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相对于阀门导向装置的阀座密封面偏差</w:t>
                            </w:r>
                          </w:p>
                          <w:p w14:paraId="647CA687" w14:textId="5F1CBB1A" w:rsidR="008C308C" w:rsidRDefault="008C308C" w:rsidP="008C308C">
                            <w:r>
                              <w:rPr>
                                <w:rFonts w:hint="eastAsia"/>
                              </w:rPr>
                              <w:t>阀</w:t>
                            </w:r>
                            <w:r w:rsidR="005000F9">
                              <w:rPr>
                                <w:rFonts w:hint="eastAsia"/>
                              </w:rPr>
                              <w:t>盘</w:t>
                            </w:r>
                            <w:r>
                              <w:rPr>
                                <w:rFonts w:hint="eastAsia"/>
                              </w:rPr>
                              <w:t>厚度</w:t>
                            </w:r>
                            <w:r>
                              <w:t>[Y]</w:t>
                            </w:r>
                          </w:p>
                          <w:p w14:paraId="1D0D7D8F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阀门烧损区</w:t>
                            </w:r>
                            <w:r>
                              <w:t>[Z]</w:t>
                            </w:r>
                          </w:p>
                          <w:p w14:paraId="29969BBC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排气阀座圈孔</w:t>
                            </w:r>
                            <w:r>
                              <w:t>[D3]</w:t>
                            </w:r>
                          </w:p>
                          <w:p w14:paraId="1C2C352F" w14:textId="11E14B66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排气门座圈孔</w:t>
                            </w:r>
                            <w:r>
                              <w:t>[D4]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74CA4" id="_x0000_s1027" type="#_x0000_t202" style="position:absolute;left:0;text-align:left;margin-left:89.25pt;margin-top:23.15pt;width:123.8pt;height:163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">
                <v:textbox style="mso-fit-shape-to-text:t">
                  <w:txbxContent>
                    <w:p w14:paraId="45C53CC0" w14:textId="77777777" w:rsidR="008C308C" w:rsidRDefault="008C308C" w:rsidP="008C308C">
                      <w:r>
                        <w:rPr>
                          <w:rFonts w:hint="eastAsia"/>
                        </w:rPr>
                        <w:t>气门导管外径</w:t>
                      </w:r>
                    </w:p>
                    <w:p w14:paraId="3AB86226" w14:textId="77777777" w:rsidR="008C308C" w:rsidRDefault="008C308C" w:rsidP="008C308C">
                      <w:r>
                        <w:rPr>
                          <w:rFonts w:hint="eastAsia"/>
                        </w:rPr>
                        <w:t>气门导管孔直径</w:t>
                      </w:r>
                      <w:r>
                        <w:t>[D]</w:t>
                      </w:r>
                    </w:p>
                    <w:p w14:paraId="4E9A21D2" w14:textId="77777777" w:rsidR="008C308C" w:rsidRDefault="008C308C" w:rsidP="008C308C">
                      <w:r>
                        <w:rPr>
                          <w:rFonts w:hint="eastAsia"/>
                        </w:rPr>
                        <w:t>阀杆直径</w:t>
                      </w:r>
                      <w:r>
                        <w:t>[d1]</w:t>
                      </w:r>
                    </w:p>
                    <w:p w14:paraId="0A106336" w14:textId="77777777" w:rsidR="008C308C" w:rsidRDefault="008C308C" w:rsidP="008C308C">
                      <w:r>
                        <w:rPr>
                          <w:rFonts w:hint="eastAsia"/>
                        </w:rPr>
                        <w:t>气门杆间隙</w:t>
                      </w:r>
                    </w:p>
                    <w:p w14:paraId="31BAD401" w14:textId="77777777" w:rsidR="008C308C" w:rsidRDefault="008C308C" w:rsidP="008C308C">
                      <w:r>
                        <w:rPr>
                          <w:rFonts w:hint="eastAsia"/>
                        </w:rPr>
                        <w:t>排气门内密封面</w:t>
                      </w:r>
                      <w:r>
                        <w:t>[d2]</w:t>
                      </w:r>
                    </w:p>
                    <w:p w14:paraId="6763E57B" w14:textId="77777777" w:rsidR="008C308C" w:rsidRDefault="008C308C" w:rsidP="008C308C">
                      <w:r>
                        <w:rPr>
                          <w:rFonts w:hint="eastAsia"/>
                        </w:rPr>
                        <w:t>排气门座圈密封面</w:t>
                      </w:r>
                      <w:r>
                        <w:t>[D2]</w:t>
                      </w:r>
                    </w:p>
                    <w:p w14:paraId="7E678595" w14:textId="77777777" w:rsidR="008C308C" w:rsidRDefault="008C308C" w:rsidP="008C308C">
                      <w:r>
                        <w:rPr>
                          <w:rFonts w:hint="eastAsia"/>
                        </w:rPr>
                        <w:t>相对于阀门导向装置的阀座密封面偏差</w:t>
                      </w:r>
                    </w:p>
                    <w:p w14:paraId="647CA687" w14:textId="5F1CBB1A" w:rsidR="008C308C" w:rsidRDefault="008C308C" w:rsidP="008C308C">
                      <w:r>
                        <w:rPr>
                          <w:rFonts w:hint="eastAsia"/>
                        </w:rPr>
                        <w:t>阀</w:t>
                      </w:r>
                      <w:r w:rsidR="005000F9">
                        <w:rPr>
                          <w:rFonts w:hint="eastAsia"/>
                        </w:rPr>
                        <w:t>盘</w:t>
                      </w:r>
                      <w:r>
                        <w:rPr>
                          <w:rFonts w:hint="eastAsia"/>
                        </w:rPr>
                        <w:t>厚度</w:t>
                      </w:r>
                      <w:r>
                        <w:t>[Y]</w:t>
                      </w:r>
                    </w:p>
                    <w:p w14:paraId="1D0D7D8F" w14:textId="77777777" w:rsidR="008C308C" w:rsidRDefault="008C308C" w:rsidP="008C308C">
                      <w:r>
                        <w:rPr>
                          <w:rFonts w:hint="eastAsia"/>
                        </w:rPr>
                        <w:t>阀门烧损区</w:t>
                      </w:r>
                      <w:r>
                        <w:t>[Z]</w:t>
                      </w:r>
                    </w:p>
                    <w:p w14:paraId="29969BBC" w14:textId="77777777" w:rsidR="008C308C" w:rsidRDefault="008C308C" w:rsidP="008C308C">
                      <w:r>
                        <w:rPr>
                          <w:rFonts w:hint="eastAsia"/>
                        </w:rPr>
                        <w:t>排气阀座圈孔</w:t>
                      </w:r>
                      <w:r>
                        <w:t>[D3]</w:t>
                      </w:r>
                    </w:p>
                    <w:p w14:paraId="1C2C352F" w14:textId="11E14B66" w:rsidR="008C308C" w:rsidRDefault="008C308C" w:rsidP="008C308C">
                      <w:r>
                        <w:rPr>
                          <w:rFonts w:hint="eastAsia"/>
                        </w:rPr>
                        <w:t>排气门座圈孔</w:t>
                      </w:r>
                      <w:r>
                        <w:t>[D4]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C99C61B" w14:textId="4251CD5B" w:rsidR="008C308C" w:rsidRDefault="008C308C" w:rsidP="00990497">
      <w:pPr>
        <w:pStyle w:val="a3"/>
      </w:pPr>
    </w:p>
    <w:p w14:paraId="573FE3D7" w14:textId="1B153B28" w:rsidR="008C308C" w:rsidRDefault="008C308C" w:rsidP="00990497">
      <w:pPr>
        <w:pStyle w:val="a3"/>
      </w:pPr>
    </w:p>
    <w:p w14:paraId="33E7BCD0" w14:textId="5C433839" w:rsidR="008C308C" w:rsidRDefault="008C308C" w:rsidP="00990497">
      <w:pPr>
        <w:pStyle w:val="a3"/>
      </w:pPr>
    </w:p>
    <w:p w14:paraId="19D0D98C" w14:textId="7C36867B" w:rsidR="008C308C" w:rsidRDefault="008C308C" w:rsidP="00990497">
      <w:pPr>
        <w:pStyle w:val="a3"/>
      </w:pPr>
    </w:p>
    <w:p w14:paraId="52D2067B" w14:textId="5E4F88CE" w:rsidR="008C308C" w:rsidRDefault="008C308C" w:rsidP="00990497">
      <w:pPr>
        <w:pStyle w:val="a3"/>
      </w:pPr>
    </w:p>
    <w:p w14:paraId="2C4024CC" w14:textId="33D07768" w:rsidR="008C308C" w:rsidRDefault="008C308C" w:rsidP="00990497">
      <w:pPr>
        <w:pStyle w:val="a3"/>
      </w:pPr>
    </w:p>
    <w:p w14:paraId="5F81ADB1" w14:textId="0CF14222" w:rsidR="008C308C" w:rsidRDefault="008C308C" w:rsidP="00990497">
      <w:pPr>
        <w:pStyle w:val="a3"/>
      </w:pPr>
    </w:p>
    <w:p w14:paraId="1E82DC3C" w14:textId="1D47A105" w:rsidR="008C308C" w:rsidRDefault="008C308C" w:rsidP="00990497">
      <w:pPr>
        <w:pStyle w:val="a3"/>
      </w:pPr>
    </w:p>
    <w:p w14:paraId="5FF911A2" w14:textId="7126655E" w:rsidR="008C308C" w:rsidRDefault="008C308C" w:rsidP="00990497">
      <w:pPr>
        <w:pStyle w:val="a3"/>
      </w:pPr>
    </w:p>
    <w:p w14:paraId="690BA81A" w14:textId="77777777" w:rsidR="008C308C" w:rsidRDefault="008C308C" w:rsidP="00990497">
      <w:pPr>
        <w:pStyle w:val="a3"/>
      </w:pPr>
    </w:p>
    <w:p w14:paraId="34207556" w14:textId="5C424499" w:rsidR="00990497" w:rsidRDefault="00990497" w:rsidP="00990497">
      <w:pPr>
        <w:pStyle w:val="a3"/>
      </w:pPr>
    </w:p>
    <w:p w14:paraId="754E920C" w14:textId="095D46D5" w:rsidR="00990497" w:rsidRPr="00990497" w:rsidRDefault="00990497" w:rsidP="00990497">
      <w:pPr>
        <w:pStyle w:val="a3"/>
      </w:pPr>
    </w:p>
    <w:p w14:paraId="3EB8D4CE" w14:textId="73416BFB" w:rsidR="0086176A" w:rsidRPr="00990497" w:rsidRDefault="00D54572" w:rsidP="00B0370F">
      <w:pPr>
        <w:pStyle w:val="a3"/>
        <w:rPr>
          <w:b/>
        </w:rPr>
      </w:pPr>
      <w:r w:rsidRPr="00990497">
        <w:rPr>
          <w:rFonts w:hint="eastAsia"/>
          <w:b/>
        </w:rPr>
        <w:t>气门机构和凸轮轴</w:t>
      </w:r>
    </w:p>
    <w:p w14:paraId="2FD880A8" w14:textId="58126F4B" w:rsidR="00D54572" w:rsidRDefault="00D54572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64470E7" wp14:editId="15536F7F">
            <wp:simplePos x="0" y="0"/>
            <wp:positionH relativeFrom="column">
              <wp:posOffset>246</wp:posOffset>
            </wp:positionH>
            <wp:positionV relativeFrom="paragraph">
              <wp:posOffset>-1165</wp:posOffset>
            </wp:positionV>
            <wp:extent cx="2750024" cy="394619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460" cy="3966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3FB00" w14:textId="28D10C96" w:rsidR="0086176A" w:rsidRDefault="0086176A" w:rsidP="00B0370F">
      <w:pPr>
        <w:pStyle w:val="a3"/>
      </w:pPr>
    </w:p>
    <w:p w14:paraId="76DCAB4F" w14:textId="0AA4E738" w:rsidR="0086176A" w:rsidRDefault="0086176A" w:rsidP="00B0370F">
      <w:pPr>
        <w:pStyle w:val="a3"/>
      </w:pPr>
    </w:p>
    <w:p w14:paraId="73470A03" w14:textId="0757F78D" w:rsidR="0086176A" w:rsidRDefault="0086176A" w:rsidP="00B0370F">
      <w:pPr>
        <w:pStyle w:val="a3"/>
      </w:pPr>
    </w:p>
    <w:p w14:paraId="54C08369" w14:textId="787E2CE8" w:rsidR="0086176A" w:rsidRDefault="0086176A" w:rsidP="00B0370F">
      <w:pPr>
        <w:pStyle w:val="a3"/>
      </w:pPr>
    </w:p>
    <w:p w14:paraId="1B8DB15A" w14:textId="25D980EB" w:rsidR="0086176A" w:rsidRDefault="0086176A" w:rsidP="00B0370F">
      <w:pPr>
        <w:pStyle w:val="a3"/>
      </w:pPr>
    </w:p>
    <w:p w14:paraId="24338C31" w14:textId="3CE91881" w:rsidR="0086176A" w:rsidRDefault="0086176A" w:rsidP="00B0370F">
      <w:pPr>
        <w:pStyle w:val="a3"/>
      </w:pPr>
    </w:p>
    <w:p w14:paraId="555DDDA3" w14:textId="0D0C88B7" w:rsidR="00D54572" w:rsidRDefault="00D54572" w:rsidP="00B0370F">
      <w:pPr>
        <w:pStyle w:val="a3"/>
      </w:pPr>
    </w:p>
    <w:p w14:paraId="34E5876F" w14:textId="64897494" w:rsidR="00D54572" w:rsidRDefault="00D54572" w:rsidP="00B0370F">
      <w:pPr>
        <w:pStyle w:val="a3"/>
      </w:pPr>
    </w:p>
    <w:p w14:paraId="084A4802" w14:textId="24B919F8" w:rsidR="00D54572" w:rsidRDefault="00D54572" w:rsidP="00B0370F">
      <w:pPr>
        <w:pStyle w:val="a3"/>
      </w:pPr>
    </w:p>
    <w:p w14:paraId="6C25FD22" w14:textId="086CEA7B" w:rsidR="00D54572" w:rsidRDefault="00D54572" w:rsidP="00B0370F">
      <w:pPr>
        <w:pStyle w:val="a3"/>
      </w:pPr>
    </w:p>
    <w:p w14:paraId="556C1E2A" w14:textId="2FCE14EA" w:rsidR="00D54572" w:rsidRDefault="00D54572" w:rsidP="00B0370F">
      <w:pPr>
        <w:pStyle w:val="a3"/>
      </w:pPr>
    </w:p>
    <w:p w14:paraId="10051ED1" w14:textId="2F7BE82E" w:rsidR="00D54572" w:rsidRDefault="00D54572" w:rsidP="00B0370F">
      <w:pPr>
        <w:pStyle w:val="a3"/>
      </w:pPr>
    </w:p>
    <w:p w14:paraId="3F8705A7" w14:textId="39F0A272" w:rsidR="00D54572" w:rsidRDefault="00D54572" w:rsidP="00B0370F">
      <w:pPr>
        <w:pStyle w:val="a3"/>
      </w:pPr>
    </w:p>
    <w:p w14:paraId="4A56B0DF" w14:textId="77777777" w:rsidR="00D54572" w:rsidRDefault="00D54572" w:rsidP="00D54572">
      <w:pPr>
        <w:pStyle w:val="a3"/>
      </w:pPr>
      <w:r>
        <w:t>1-</w:t>
      </w:r>
      <w:r>
        <w:t>摇臂</w:t>
      </w:r>
    </w:p>
    <w:p w14:paraId="7ACC3F56" w14:textId="325CC8A1" w:rsidR="00D54572" w:rsidRDefault="00D54572" w:rsidP="00D54572">
      <w:pPr>
        <w:pStyle w:val="a3"/>
      </w:pPr>
      <w:r>
        <w:t>2</w:t>
      </w:r>
      <w:proofErr w:type="gramStart"/>
      <w:r>
        <w:t>-</w:t>
      </w:r>
      <w:r>
        <w:t>阀</w:t>
      </w:r>
      <w:proofErr w:type="gramEnd"/>
      <w:r>
        <w:rPr>
          <w:rFonts w:hint="eastAsia"/>
        </w:rPr>
        <w:t>yoke</w:t>
      </w:r>
    </w:p>
    <w:p w14:paraId="08A6CEC4" w14:textId="77777777" w:rsidR="00D54572" w:rsidRDefault="00D54572" w:rsidP="00D54572">
      <w:pPr>
        <w:pStyle w:val="a3"/>
      </w:pPr>
      <w:r>
        <w:t>3-</w:t>
      </w:r>
      <w:r>
        <w:t>摇臂支架</w:t>
      </w:r>
    </w:p>
    <w:p w14:paraId="0256E6E2" w14:textId="77777777" w:rsidR="00D54572" w:rsidRDefault="00D54572" w:rsidP="00D54572">
      <w:pPr>
        <w:pStyle w:val="a3"/>
      </w:pPr>
      <w:r>
        <w:t>4-</w:t>
      </w:r>
      <w:r>
        <w:t>推杆</w:t>
      </w:r>
    </w:p>
    <w:p w14:paraId="5AE42FFC" w14:textId="77777777" w:rsidR="00D54572" w:rsidRDefault="00D54572" w:rsidP="00D54572">
      <w:pPr>
        <w:pStyle w:val="a3"/>
      </w:pPr>
      <w:r>
        <w:t>5-</w:t>
      </w:r>
      <w:r>
        <w:t>保护套</w:t>
      </w:r>
    </w:p>
    <w:p w14:paraId="5F94D3E4" w14:textId="7F11C61D" w:rsidR="00D54572" w:rsidRPr="00D54572" w:rsidRDefault="00D54572" w:rsidP="00D54572">
      <w:pPr>
        <w:pStyle w:val="a3"/>
      </w:pPr>
      <w:r>
        <w:t>6-</w:t>
      </w:r>
      <w:r>
        <w:t>气门挺杆总成</w:t>
      </w:r>
    </w:p>
    <w:p w14:paraId="6C50C76E" w14:textId="77777777" w:rsidR="00D54572" w:rsidRDefault="00D54572" w:rsidP="00D54572">
      <w:pPr>
        <w:pStyle w:val="a3"/>
      </w:pPr>
      <w:r>
        <w:rPr>
          <w:rFonts w:hint="eastAsia"/>
        </w:rPr>
        <w:t>气门挺杆（</w:t>
      </w:r>
      <w:r>
        <w:t>6</w:t>
      </w:r>
      <w:r>
        <w:t>）根据凸轮轮廓移动，推杆（</w:t>
      </w:r>
      <w:r>
        <w:t>4</w:t>
      </w:r>
      <w:r>
        <w:t>）将此移动转移到摇臂（</w:t>
      </w:r>
      <w:r>
        <w:t>1</w:t>
      </w:r>
      <w:r>
        <w:t>）上。摇臂（</w:t>
      </w:r>
      <w:r>
        <w:t>1</w:t>
      </w:r>
      <w:r>
        <w:t>）通过阀</w:t>
      </w:r>
      <w:r>
        <w:t>yoke</w:t>
      </w:r>
      <w:r>
        <w:t>（</w:t>
      </w:r>
      <w:r>
        <w:t>2</w:t>
      </w:r>
      <w:r>
        <w:t>）操作进气和排气阀。</w:t>
      </w:r>
    </w:p>
    <w:p w14:paraId="71FFBD1F" w14:textId="77777777" w:rsidR="00D54572" w:rsidRDefault="00D54572" w:rsidP="00D54572">
      <w:pPr>
        <w:pStyle w:val="a3"/>
      </w:pPr>
      <w:r>
        <w:rPr>
          <w:rFonts w:hint="eastAsia"/>
        </w:rPr>
        <w:t>为了补偿热膨胀，摇臂（</w:t>
      </w:r>
      <w:r>
        <w:t>1</w:t>
      </w:r>
      <w:r>
        <w:t>）和阀</w:t>
      </w:r>
      <w:r>
        <w:t>yoke</w:t>
      </w:r>
      <w:r>
        <w:t>（</w:t>
      </w:r>
      <w:r>
        <w:t>2</w:t>
      </w:r>
      <w:r>
        <w:t>）之间有间隙。</w:t>
      </w:r>
    </w:p>
    <w:p w14:paraId="7B073955" w14:textId="77777777" w:rsidR="00D54572" w:rsidRDefault="00D54572" w:rsidP="00D54572">
      <w:pPr>
        <w:pStyle w:val="a3"/>
      </w:pPr>
      <w:r>
        <w:rPr>
          <w:rFonts w:hint="eastAsia"/>
        </w:rPr>
        <w:t>摇臂（</w:t>
      </w:r>
      <w:r>
        <w:t>1</w:t>
      </w:r>
      <w:r>
        <w:t>）由集成在导块中的进料通道、气缸盖和摇臂支架中的套管连接和钻孔进行润滑。</w:t>
      </w:r>
    </w:p>
    <w:p w14:paraId="51C94A62" w14:textId="37BA3E16" w:rsidR="00D54572" w:rsidRDefault="00D54572" w:rsidP="00D54572">
      <w:pPr>
        <w:pStyle w:val="a3"/>
      </w:pPr>
      <w:r>
        <w:rPr>
          <w:rFonts w:hint="eastAsia"/>
        </w:rPr>
        <w:t>对于气门挺杆、滚柱及其轴，加压油通过发动机缸体中的进油通道钻入。</w:t>
      </w:r>
    </w:p>
    <w:p w14:paraId="7EECAC81" w14:textId="7326F41A" w:rsidR="00D54572" w:rsidRPr="00990497" w:rsidRDefault="00D54572" w:rsidP="00D54572">
      <w:pPr>
        <w:pStyle w:val="a3"/>
        <w:rPr>
          <w:b/>
        </w:rPr>
      </w:pPr>
      <w:r w:rsidRPr="00990497">
        <w:rPr>
          <w:rFonts w:hint="eastAsia"/>
          <w:b/>
        </w:rPr>
        <w:t>摇臂总成</w:t>
      </w:r>
    </w:p>
    <w:p w14:paraId="776CCC32" w14:textId="77777777" w:rsidR="00D54572" w:rsidRDefault="00D54572" w:rsidP="00D54572">
      <w:pPr>
        <w:pStyle w:val="a3"/>
      </w:pPr>
      <w:r>
        <w:rPr>
          <w:rFonts w:hint="eastAsia"/>
        </w:rPr>
        <w:t>摇臂是一个往复式杠杆，它将凸轮凸角的径向运动转化为线性运动。一端通过凸轮轴的旋转凸角（挺杆和推杆）升高和降低，另一端作用在气门杆上。当凸轮轴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台升起臂的外侧时，内侧压下气门杆，打开气门。当由于凸轮轴的旋转允许臂的外侧返回时，内侧上升，使气门弹簧关闭气门。</w:t>
      </w:r>
    </w:p>
    <w:p w14:paraId="23E2A47C" w14:textId="77777777" w:rsidR="00D54572" w:rsidRDefault="00D54572" w:rsidP="00D54572">
      <w:pPr>
        <w:pStyle w:val="a3"/>
      </w:pPr>
      <w:r>
        <w:rPr>
          <w:rFonts w:hint="eastAsia"/>
        </w:rPr>
        <w:t>摇臂总成通过气缸盖上的钻孔进行润滑。机油从气缸盖经过支架流向轴，然后间歇流向摇臂。只有当摇臂处于打开</w:t>
      </w:r>
      <w:proofErr w:type="gramStart"/>
      <w:r>
        <w:rPr>
          <w:rFonts w:hint="eastAsia"/>
        </w:rPr>
        <w:t>阀位置</w:t>
      </w:r>
      <w:proofErr w:type="gramEnd"/>
      <w:r>
        <w:rPr>
          <w:rFonts w:hint="eastAsia"/>
        </w:rPr>
        <w:t>时，机油才会流过摇臂。来自摇臂的机油润滑阀组件上的</w:t>
      </w:r>
      <w:proofErr w:type="gramStart"/>
      <w:r>
        <w:rPr>
          <w:rFonts w:hint="eastAsia"/>
        </w:rPr>
        <w:t>轭</w:t>
      </w:r>
      <w:proofErr w:type="gramEnd"/>
      <w:r>
        <w:rPr>
          <w:rFonts w:hint="eastAsia"/>
        </w:rPr>
        <w:t>挺杆和阀转子。</w:t>
      </w:r>
    </w:p>
    <w:p w14:paraId="386F7245" w14:textId="48CCE883" w:rsidR="00D54572" w:rsidRDefault="00D54572" w:rsidP="00D54572">
      <w:pPr>
        <w:pStyle w:val="a3"/>
      </w:pPr>
      <w:r>
        <w:rPr>
          <w:rFonts w:hint="eastAsia"/>
        </w:rPr>
        <w:t>机油通过推杆的保护套自由流回曲轴箱。</w:t>
      </w:r>
    </w:p>
    <w:p w14:paraId="13A01A09" w14:textId="33DDBD0F" w:rsidR="00D54572" w:rsidRDefault="00990497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CAAAAC2" wp14:editId="047FF086">
            <wp:simplePos x="0" y="0"/>
            <wp:positionH relativeFrom="column">
              <wp:posOffset>246</wp:posOffset>
            </wp:positionH>
            <wp:positionV relativeFrom="paragraph">
              <wp:posOffset>2256</wp:posOffset>
            </wp:positionV>
            <wp:extent cx="3418765" cy="2408151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370" cy="2424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365BC" w14:textId="4E128130" w:rsidR="00D54572" w:rsidRDefault="00D54572" w:rsidP="00B0370F">
      <w:pPr>
        <w:pStyle w:val="a3"/>
      </w:pPr>
    </w:p>
    <w:p w14:paraId="36F2F628" w14:textId="21DA3D7E" w:rsidR="00D54572" w:rsidRDefault="00D54572" w:rsidP="00B0370F">
      <w:pPr>
        <w:pStyle w:val="a3"/>
      </w:pPr>
    </w:p>
    <w:p w14:paraId="4C75BFE6" w14:textId="5C4FAC13" w:rsidR="00D54572" w:rsidRDefault="00D54572" w:rsidP="00B0370F">
      <w:pPr>
        <w:pStyle w:val="a3"/>
      </w:pPr>
    </w:p>
    <w:p w14:paraId="778946B7" w14:textId="686AD74F" w:rsidR="00D54572" w:rsidRDefault="00D54572" w:rsidP="00B0370F">
      <w:pPr>
        <w:pStyle w:val="a3"/>
      </w:pPr>
    </w:p>
    <w:p w14:paraId="65D2E337" w14:textId="666395F0" w:rsidR="00D54572" w:rsidRDefault="00D54572" w:rsidP="00B0370F">
      <w:pPr>
        <w:pStyle w:val="a3"/>
      </w:pPr>
    </w:p>
    <w:p w14:paraId="157BF3AE" w14:textId="4F40055E" w:rsidR="00D54572" w:rsidRDefault="00D54572" w:rsidP="00B0370F">
      <w:pPr>
        <w:pStyle w:val="a3"/>
      </w:pPr>
      <w:bookmarkStart w:id="1" w:name="_GoBack"/>
      <w:bookmarkEnd w:id="1"/>
    </w:p>
    <w:p w14:paraId="661AD8F6" w14:textId="536C2A00" w:rsidR="00D54572" w:rsidRDefault="00D54572" w:rsidP="00B0370F">
      <w:pPr>
        <w:pStyle w:val="a3"/>
      </w:pPr>
    </w:p>
    <w:p w14:paraId="779415EB" w14:textId="77617142" w:rsidR="002C5313" w:rsidRDefault="002C5313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578AF5D" wp14:editId="63833E99">
            <wp:simplePos x="0" y="0"/>
            <wp:positionH relativeFrom="column">
              <wp:posOffset>219075</wp:posOffset>
            </wp:positionH>
            <wp:positionV relativeFrom="paragraph">
              <wp:posOffset>248285</wp:posOffset>
            </wp:positionV>
            <wp:extent cx="5724525" cy="236982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A7666" w14:textId="637CDEA6" w:rsidR="002C5313" w:rsidRDefault="002C5313" w:rsidP="00B0370F">
      <w:pPr>
        <w:pStyle w:val="a3"/>
      </w:pPr>
    </w:p>
    <w:p w14:paraId="48767DF8" w14:textId="04CB60A6" w:rsidR="002C5313" w:rsidRDefault="002C5313" w:rsidP="00B0370F">
      <w:pPr>
        <w:pStyle w:val="a3"/>
      </w:pPr>
    </w:p>
    <w:p w14:paraId="094773B6" w14:textId="152EB176" w:rsidR="002C5313" w:rsidRDefault="002C5313" w:rsidP="00B0370F">
      <w:pPr>
        <w:pStyle w:val="a3"/>
      </w:pPr>
    </w:p>
    <w:p w14:paraId="3B5AB304" w14:textId="21926E4E" w:rsidR="002C5313" w:rsidRDefault="002C5313" w:rsidP="00B0370F">
      <w:pPr>
        <w:pStyle w:val="a3"/>
      </w:pPr>
    </w:p>
    <w:p w14:paraId="099E759D" w14:textId="599F5BE6" w:rsidR="002C5313" w:rsidRDefault="002C5313" w:rsidP="00B0370F">
      <w:pPr>
        <w:pStyle w:val="a3"/>
      </w:pPr>
    </w:p>
    <w:p w14:paraId="2C5774BB" w14:textId="77777777" w:rsidR="002C5313" w:rsidRDefault="002C5313" w:rsidP="00B0370F">
      <w:pPr>
        <w:pStyle w:val="a3"/>
      </w:pPr>
    </w:p>
    <w:p w14:paraId="2DB316A0" w14:textId="77777777" w:rsidR="002C5313" w:rsidRDefault="002C5313" w:rsidP="00B0370F">
      <w:pPr>
        <w:pStyle w:val="a3"/>
      </w:pPr>
    </w:p>
    <w:p w14:paraId="07183989" w14:textId="688953D1" w:rsidR="00D54572" w:rsidRDefault="00D54572" w:rsidP="00B0370F">
      <w:pPr>
        <w:pStyle w:val="a3"/>
      </w:pPr>
    </w:p>
    <w:p w14:paraId="5EFEDE53" w14:textId="6E9EC39D" w:rsidR="00D54572" w:rsidRPr="00990497" w:rsidRDefault="00990497" w:rsidP="00B0370F">
      <w:pPr>
        <w:pStyle w:val="a3"/>
        <w:rPr>
          <w:b/>
        </w:rPr>
      </w:pPr>
      <w:r w:rsidRPr="00990497">
        <w:rPr>
          <w:rFonts w:hint="eastAsia"/>
          <w:b/>
        </w:rPr>
        <w:t>凸轮轴</w:t>
      </w:r>
    </w:p>
    <w:p w14:paraId="26355BFD" w14:textId="77777777" w:rsidR="00990497" w:rsidRDefault="00990497" w:rsidP="00990497">
      <w:pPr>
        <w:pStyle w:val="a3"/>
      </w:pPr>
      <w:r>
        <w:rPr>
          <w:rFonts w:hint="eastAsia"/>
        </w:rPr>
        <w:t>凸轮轴由一个气缸凸轮轴件（</w:t>
      </w:r>
      <w:r>
        <w:t>2</w:t>
      </w:r>
      <w:r>
        <w:t>）和单独的轴承轴颈（</w:t>
      </w:r>
      <w:r>
        <w:t>1</w:t>
      </w:r>
      <w:r>
        <w:t>）组成。凸轮轴齿轮（</w:t>
      </w:r>
      <w:r>
        <w:t>3</w:t>
      </w:r>
      <w:r>
        <w:t>）由齿轮驱动，齿轮由曲轴齿轮驱动，位于发动机的驱动端。</w:t>
      </w:r>
    </w:p>
    <w:p w14:paraId="5BC349EE" w14:textId="51EC680C" w:rsidR="00990497" w:rsidRDefault="00990497" w:rsidP="00990497">
      <w:pPr>
        <w:pStyle w:val="a3"/>
      </w:pPr>
      <w:r>
        <w:rPr>
          <w:rFonts w:hint="eastAsia"/>
        </w:rPr>
        <w:t>轴承轴颈在安装在发动机缸体壳体中的轴承衬套中运行。</w:t>
      </w:r>
    </w:p>
    <w:p w14:paraId="0A27DF56" w14:textId="77777777" w:rsidR="00990497" w:rsidRDefault="00990497" w:rsidP="00990497">
      <w:pPr>
        <w:pStyle w:val="a3"/>
      </w:pPr>
      <w:r>
        <w:rPr>
          <w:rFonts w:hint="eastAsia"/>
        </w:rPr>
        <w:t>凸轮轴的驱动端设有用于驱动调速器的斜齿轮。</w:t>
      </w:r>
    </w:p>
    <w:p w14:paraId="75607CE2" w14:textId="36AF8B2F" w:rsidR="00990497" w:rsidRPr="00990497" w:rsidRDefault="00990497" w:rsidP="00990497">
      <w:pPr>
        <w:pStyle w:val="a3"/>
      </w:pPr>
      <w:r>
        <w:rPr>
          <w:rFonts w:hint="eastAsia"/>
        </w:rPr>
        <w:t>落锤锻造的凸轮轴部件集成了凸轮，用于驱动进排气阀和燃油泵。凸轮轴件的滑动面硬化。</w:t>
      </w:r>
    </w:p>
    <w:p w14:paraId="1834FA0A" w14:textId="746191A1" w:rsidR="00990497" w:rsidRDefault="00990497" w:rsidP="00990497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E1CC333" wp14:editId="5EABB779">
            <wp:simplePos x="0" y="0"/>
            <wp:positionH relativeFrom="column">
              <wp:posOffset>6350</wp:posOffset>
            </wp:positionH>
            <wp:positionV relativeFrom="paragraph">
              <wp:posOffset>81280</wp:posOffset>
            </wp:positionV>
            <wp:extent cx="4297680" cy="1397000"/>
            <wp:effectExtent l="0" t="0" r="762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EA262" w14:textId="52C83CA0" w:rsidR="00D54572" w:rsidRDefault="00D54572" w:rsidP="00B0370F">
      <w:pPr>
        <w:pStyle w:val="a3"/>
      </w:pPr>
    </w:p>
    <w:p w14:paraId="66CABAB6" w14:textId="0A69CA3D" w:rsidR="00D54572" w:rsidRDefault="00D54572" w:rsidP="00B0370F">
      <w:pPr>
        <w:pStyle w:val="a3"/>
      </w:pPr>
    </w:p>
    <w:p w14:paraId="17802BC7" w14:textId="2B1C2BD0" w:rsidR="00D54572" w:rsidRDefault="00D54572" w:rsidP="00B0370F">
      <w:pPr>
        <w:pStyle w:val="a3"/>
      </w:pPr>
    </w:p>
    <w:p w14:paraId="72C99F14" w14:textId="3BE8BE46" w:rsidR="00D54572" w:rsidRDefault="00D54572" w:rsidP="00B0370F">
      <w:pPr>
        <w:pStyle w:val="a3"/>
      </w:pPr>
    </w:p>
    <w:p w14:paraId="791741F4" w14:textId="77777777" w:rsidR="00990497" w:rsidRDefault="00990497" w:rsidP="00990497">
      <w:pPr>
        <w:pStyle w:val="a3"/>
      </w:pPr>
      <w:r>
        <w:t>1-</w:t>
      </w:r>
      <w:r>
        <w:t>轴承轴颈</w:t>
      </w:r>
    </w:p>
    <w:p w14:paraId="0C4A1CEA" w14:textId="77777777" w:rsidR="00990497" w:rsidRDefault="00990497" w:rsidP="00990497">
      <w:pPr>
        <w:pStyle w:val="a3"/>
      </w:pPr>
      <w:r>
        <w:t>2-</w:t>
      </w:r>
      <w:r>
        <w:t>凸轮轴件</w:t>
      </w:r>
    </w:p>
    <w:p w14:paraId="6AD84E95" w14:textId="1243E672" w:rsidR="00D54572" w:rsidRDefault="00990497" w:rsidP="00990497">
      <w:pPr>
        <w:pStyle w:val="a3"/>
      </w:pPr>
      <w:r>
        <w:t>3-</w:t>
      </w:r>
      <w:r>
        <w:t>凸轮轴齿轮</w:t>
      </w:r>
    </w:p>
    <w:p w14:paraId="7823A6A0" w14:textId="0ABC4DF3" w:rsidR="00D54572" w:rsidRDefault="00D54572" w:rsidP="00B0370F">
      <w:pPr>
        <w:pStyle w:val="a3"/>
      </w:pPr>
    </w:p>
    <w:p w14:paraId="750726A3" w14:textId="2E62205F" w:rsidR="00D54572" w:rsidRDefault="00D54572" w:rsidP="00B0370F">
      <w:pPr>
        <w:pStyle w:val="a3"/>
      </w:pPr>
    </w:p>
    <w:p w14:paraId="05809862" w14:textId="3162A019" w:rsidR="00D54572" w:rsidRDefault="00D54572" w:rsidP="00B0370F">
      <w:pPr>
        <w:pStyle w:val="a3"/>
      </w:pPr>
    </w:p>
    <w:p w14:paraId="2FA4B746" w14:textId="5D1488EC" w:rsidR="00D54572" w:rsidRDefault="00FE1DD1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7D5A531" wp14:editId="68D7444F">
            <wp:simplePos x="0" y="0"/>
            <wp:positionH relativeFrom="column">
              <wp:posOffset>-222</wp:posOffset>
            </wp:positionH>
            <wp:positionV relativeFrom="paragraph">
              <wp:posOffset>113752</wp:posOffset>
            </wp:positionV>
            <wp:extent cx="6281531" cy="2412471"/>
            <wp:effectExtent l="0" t="0" r="5080" b="698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5640" cy="243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6E093" w14:textId="26D253C0" w:rsidR="00D54572" w:rsidRDefault="00D54572" w:rsidP="00B0370F">
      <w:pPr>
        <w:pStyle w:val="a3"/>
      </w:pPr>
    </w:p>
    <w:p w14:paraId="6DE3B966" w14:textId="544C774A" w:rsidR="00D54572" w:rsidRDefault="00D54572" w:rsidP="00B0370F">
      <w:pPr>
        <w:pStyle w:val="a3"/>
      </w:pPr>
    </w:p>
    <w:p w14:paraId="148927D4" w14:textId="6CC9B09A" w:rsidR="00D54572" w:rsidRDefault="00D54572" w:rsidP="00B0370F">
      <w:pPr>
        <w:pStyle w:val="a3"/>
      </w:pPr>
    </w:p>
    <w:p w14:paraId="1088F3D1" w14:textId="70FE53BE" w:rsidR="00D54572" w:rsidRDefault="00D54572" w:rsidP="00B0370F">
      <w:pPr>
        <w:pStyle w:val="a3"/>
      </w:pPr>
    </w:p>
    <w:p w14:paraId="67DF906A" w14:textId="06B41E09" w:rsidR="00D54572" w:rsidRDefault="00D54572" w:rsidP="00B0370F">
      <w:pPr>
        <w:pStyle w:val="a3"/>
      </w:pPr>
    </w:p>
    <w:p w14:paraId="46F0E57C" w14:textId="22A091F4" w:rsidR="00D54572" w:rsidRDefault="00D54572" w:rsidP="00B0370F">
      <w:pPr>
        <w:pStyle w:val="a3"/>
      </w:pPr>
    </w:p>
    <w:p w14:paraId="050BF132" w14:textId="3630BD71" w:rsidR="00D54572" w:rsidRDefault="00D54572" w:rsidP="00B0370F">
      <w:pPr>
        <w:pStyle w:val="a3"/>
      </w:pPr>
    </w:p>
    <w:p w14:paraId="06E06D53" w14:textId="6ACEB163" w:rsidR="00D54572" w:rsidRDefault="00D54572" w:rsidP="00B0370F">
      <w:pPr>
        <w:pStyle w:val="a3"/>
      </w:pPr>
    </w:p>
    <w:p w14:paraId="16781190" w14:textId="5C18F357" w:rsidR="00D54572" w:rsidRDefault="00FE1DD1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43C4305" wp14:editId="188748D9">
            <wp:simplePos x="0" y="0"/>
            <wp:positionH relativeFrom="column">
              <wp:posOffset>25</wp:posOffset>
            </wp:positionH>
            <wp:positionV relativeFrom="paragraph">
              <wp:posOffset>-792</wp:posOffset>
            </wp:positionV>
            <wp:extent cx="6840187" cy="1736766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99818" cy="175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0B455" w14:textId="1B62E3CB" w:rsidR="00D54572" w:rsidRDefault="00D54572" w:rsidP="00B0370F">
      <w:pPr>
        <w:pStyle w:val="a3"/>
      </w:pPr>
    </w:p>
    <w:p w14:paraId="3BC99E17" w14:textId="40C2ACCD" w:rsidR="00D54572" w:rsidRDefault="00D54572" w:rsidP="00B0370F">
      <w:pPr>
        <w:pStyle w:val="a3"/>
      </w:pPr>
    </w:p>
    <w:p w14:paraId="076C0327" w14:textId="55C19801" w:rsidR="00D54572" w:rsidRDefault="00D54572" w:rsidP="00B0370F">
      <w:pPr>
        <w:pStyle w:val="a3"/>
      </w:pPr>
    </w:p>
    <w:p w14:paraId="7EF137F9" w14:textId="06FD54F4" w:rsidR="00D54572" w:rsidRDefault="00D54572" w:rsidP="00B0370F">
      <w:pPr>
        <w:pStyle w:val="a3"/>
      </w:pPr>
    </w:p>
    <w:p w14:paraId="3FB0D41B" w14:textId="7DC5E3E0" w:rsidR="00D54572" w:rsidRDefault="00D54572" w:rsidP="00B0370F">
      <w:pPr>
        <w:pStyle w:val="a3"/>
      </w:pPr>
    </w:p>
    <w:p w14:paraId="2BC400F0" w14:textId="5CD4FD76" w:rsidR="00D54572" w:rsidRDefault="00FE1DD1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20C7932" wp14:editId="6392717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076190" cy="180000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61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53C1A" w14:textId="778F7BB2" w:rsidR="00D54572" w:rsidRDefault="00D54572" w:rsidP="00B0370F">
      <w:pPr>
        <w:pStyle w:val="a3"/>
      </w:pPr>
    </w:p>
    <w:p w14:paraId="56895C17" w14:textId="6E9EC514" w:rsidR="00D54572" w:rsidRDefault="00D54572" w:rsidP="00B0370F">
      <w:pPr>
        <w:pStyle w:val="a3"/>
      </w:pPr>
    </w:p>
    <w:p w14:paraId="5BFB9197" w14:textId="5D0D3B79" w:rsidR="00D54572" w:rsidRDefault="00D54572" w:rsidP="00B0370F">
      <w:pPr>
        <w:pStyle w:val="a3"/>
      </w:pPr>
    </w:p>
    <w:p w14:paraId="5FAF8731" w14:textId="6BE254C4" w:rsidR="00D54572" w:rsidRDefault="00D54572" w:rsidP="00B0370F">
      <w:pPr>
        <w:pStyle w:val="a3"/>
      </w:pPr>
    </w:p>
    <w:p w14:paraId="64DAC79B" w14:textId="38286E6F" w:rsidR="00D54572" w:rsidRDefault="00D54572" w:rsidP="00B0370F">
      <w:pPr>
        <w:pStyle w:val="a3"/>
      </w:pPr>
    </w:p>
    <w:p w14:paraId="02216C19" w14:textId="573CB167" w:rsidR="00D54572" w:rsidRDefault="00D54572" w:rsidP="00B0370F">
      <w:pPr>
        <w:pStyle w:val="a3"/>
      </w:pPr>
    </w:p>
    <w:p w14:paraId="4E6EB0B5" w14:textId="077DFD01" w:rsidR="00D54572" w:rsidRDefault="00D54572" w:rsidP="00B0370F">
      <w:pPr>
        <w:pStyle w:val="a3"/>
      </w:pPr>
    </w:p>
    <w:p w14:paraId="075FBC66" w14:textId="7ECB4EE5" w:rsidR="00D54572" w:rsidRDefault="00D54572" w:rsidP="00B0370F">
      <w:pPr>
        <w:pStyle w:val="a3"/>
      </w:pPr>
    </w:p>
    <w:p w14:paraId="589EB016" w14:textId="5AD6106F" w:rsidR="00D54572" w:rsidRDefault="00D54572" w:rsidP="00B0370F">
      <w:pPr>
        <w:pStyle w:val="a3"/>
      </w:pPr>
    </w:p>
    <w:p w14:paraId="6141675C" w14:textId="252729FC" w:rsidR="00D54572" w:rsidRDefault="00D54572" w:rsidP="00B0370F">
      <w:pPr>
        <w:pStyle w:val="a3"/>
      </w:pPr>
    </w:p>
    <w:p w14:paraId="6A828229" w14:textId="2BC84207" w:rsidR="00D54572" w:rsidRDefault="00D54572" w:rsidP="00B0370F">
      <w:pPr>
        <w:pStyle w:val="a3"/>
      </w:pPr>
    </w:p>
    <w:p w14:paraId="3C99C5EF" w14:textId="724B2EEC" w:rsidR="00D54572" w:rsidRDefault="00D54572" w:rsidP="00B0370F">
      <w:pPr>
        <w:pStyle w:val="a3"/>
      </w:pPr>
    </w:p>
    <w:p w14:paraId="4954106A" w14:textId="390695F0" w:rsidR="00D54572" w:rsidRDefault="00D54572" w:rsidP="00B0370F">
      <w:pPr>
        <w:pStyle w:val="a3"/>
      </w:pPr>
    </w:p>
    <w:p w14:paraId="4CB2F373" w14:textId="083265C3" w:rsidR="00D54572" w:rsidRDefault="00D54572" w:rsidP="00B0370F">
      <w:pPr>
        <w:pStyle w:val="a3"/>
      </w:pPr>
    </w:p>
    <w:p w14:paraId="10769B4C" w14:textId="31306197" w:rsidR="00D54572" w:rsidRDefault="00D54572" w:rsidP="00B0370F">
      <w:pPr>
        <w:pStyle w:val="a3"/>
      </w:pPr>
    </w:p>
    <w:p w14:paraId="281CB36D" w14:textId="701C20B4" w:rsidR="00D54572" w:rsidRDefault="00D54572" w:rsidP="00B0370F">
      <w:pPr>
        <w:pStyle w:val="a3"/>
      </w:pPr>
    </w:p>
    <w:p w14:paraId="021F9DDE" w14:textId="11F80686" w:rsidR="00D54572" w:rsidRDefault="00D54572" w:rsidP="00B0370F">
      <w:pPr>
        <w:pStyle w:val="a3"/>
      </w:pPr>
    </w:p>
    <w:p w14:paraId="731EF0FC" w14:textId="050FEE22" w:rsidR="00D54572" w:rsidRDefault="00D54572" w:rsidP="00B0370F">
      <w:pPr>
        <w:pStyle w:val="a3"/>
      </w:pPr>
    </w:p>
    <w:p w14:paraId="4F2F481F" w14:textId="63EEA8D2" w:rsidR="00D54572" w:rsidRDefault="00D54572" w:rsidP="00B0370F">
      <w:pPr>
        <w:pStyle w:val="a3"/>
      </w:pPr>
    </w:p>
    <w:p w14:paraId="55CF7F24" w14:textId="144D75C7" w:rsidR="00D54572" w:rsidRDefault="00D54572" w:rsidP="00B0370F">
      <w:pPr>
        <w:pStyle w:val="a3"/>
      </w:pPr>
    </w:p>
    <w:p w14:paraId="7AAC03C5" w14:textId="34198A6A" w:rsidR="00D54572" w:rsidRDefault="00D54572" w:rsidP="00B0370F">
      <w:pPr>
        <w:pStyle w:val="a3"/>
      </w:pPr>
    </w:p>
    <w:p w14:paraId="52DFC312" w14:textId="77777777" w:rsidR="00D54572" w:rsidRDefault="00D54572" w:rsidP="00B0370F">
      <w:pPr>
        <w:pStyle w:val="a3"/>
      </w:pPr>
    </w:p>
    <w:sectPr w:rsidR="00D54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张晋豪" w:date="2020-04-09T21:57:00Z" w:initials="张晋豪">
    <w:p w14:paraId="2840C038" w14:textId="77777777" w:rsidR="000B4AF8" w:rsidRPr="000B4AF8" w:rsidRDefault="000B4AF8" w:rsidP="000B4AF8">
      <w:pPr>
        <w:pStyle w:val="a3"/>
        <w:ind w:firstLine="420"/>
      </w:pPr>
      <w:r>
        <w:rPr>
          <w:rStyle w:val="a6"/>
        </w:rPr>
        <w:annotationRef/>
      </w:r>
      <w:r w:rsidRPr="000B4AF8">
        <w:tab/>
      </w:r>
      <w:r w:rsidRPr="000B4AF8">
        <w:rPr>
          <w:rFonts w:hint="eastAsia"/>
        </w:rPr>
        <w:t>总降额或服务输出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x</m:t>
            </m:r>
          </m:sub>
        </m:sSub>
      </m:oMath>
      <w:r w:rsidRPr="000B4AF8">
        <w:t>是针对所有现场条件的调整后输出。</w:t>
      </w:r>
      <w:r w:rsidRPr="000B4AF8">
        <w:t xml:space="preserve"> </w:t>
      </w:r>
      <w:r w:rsidRPr="000B4AF8">
        <w:rPr>
          <w:rFonts w:hint="eastAsia"/>
        </w:rPr>
        <w:t>您可以使用额定输出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sub>
        </m:sSub>
      </m:oMath>
      <w:r w:rsidRPr="000B4AF8">
        <w:t>和以下降额系数中的最小值来计算总降额：</w:t>
      </w:r>
    </w:p>
    <w:p w14:paraId="571ADE1D" w14:textId="77777777" w:rsidR="000B4AF8" w:rsidRPr="000B4AF8" w:rsidRDefault="00E21317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>
        <m:sSub>
          <m:sSubPr>
            <m:ctrlPr>
              <w:rPr>
                <w:rFonts w:ascii="Cambria Math" w:eastAsia="微软雅黑" w:hAnsi="Cambria Math"/>
                <w:spacing w:val="14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pacing w:val="14"/>
              </w:rPr>
              <m:t>k</m:t>
            </m:r>
          </m:e>
          <m:sub>
            <m:r>
              <w:rPr>
                <w:rFonts w:ascii="Cambria Math" w:eastAsia="微软雅黑" w:hAnsi="Cambria Math"/>
                <w:spacing w:val="14"/>
              </w:rPr>
              <m:t>knock</m:t>
            </m:r>
          </m:sub>
        </m:sSub>
      </m:oMath>
      <w:r w:rsidR="000B4AF8" w:rsidRPr="000B4AF8">
        <w:rPr>
          <w:rFonts w:eastAsia="微软雅黑" w:hint="eastAsia"/>
          <w:spacing w:val="14"/>
        </w:rPr>
        <w:t>：由于增压空气接收器的温度和甲烷数而降低。</w:t>
      </w:r>
      <w:r w:rsidR="000B4AF8" w:rsidRPr="000B4AF8">
        <w:rPr>
          <w:rFonts w:eastAsia="微软雅黑"/>
          <w:spacing w:val="14"/>
        </w:rPr>
        <w:t xml:space="preserve"> </w:t>
      </w:r>
      <w:r w:rsidR="000B4AF8" w:rsidRPr="000B4AF8">
        <w:rPr>
          <w:rFonts w:eastAsia="微软雅黑"/>
          <w:spacing w:val="14"/>
        </w:rPr>
        <w:t>这是</w:t>
      </w:r>
      <w:r w:rsidR="000B4AF8" w:rsidRPr="000B4AF8">
        <w:rPr>
          <w:rFonts w:eastAsia="微软雅黑" w:hint="eastAsia"/>
          <w:spacing w:val="14"/>
        </w:rPr>
        <w:t>避免敲缸</w:t>
      </w:r>
      <w:r w:rsidR="000B4AF8" w:rsidRPr="000B4AF8">
        <w:rPr>
          <w:rFonts w:eastAsia="微软雅黑"/>
          <w:spacing w:val="14"/>
        </w:rPr>
        <w:t>必要的</w:t>
      </w:r>
    </w:p>
    <w:p w14:paraId="3CC7DA19" w14:textId="77777777" w:rsidR="000B4AF8" w:rsidRPr="000B4AF8" w:rsidRDefault="00E21317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>
        <m:sSub>
          <m:sSubPr>
            <m:ctrlPr>
              <w:rPr>
                <w:rFonts w:ascii="Cambria Math" w:eastAsia="微软雅黑" w:hAnsi="Cambria Math"/>
                <w:spacing w:val="14"/>
              </w:rPr>
            </m:ctrlPr>
          </m:sSubPr>
          <m:e>
            <m:r>
              <w:rPr>
                <w:rFonts w:ascii="Cambria Math" w:eastAsia="微软雅黑" w:hAnsi="Cambria Math"/>
                <w:spacing w:val="14"/>
              </w:rPr>
              <m:t>k</m:t>
            </m:r>
          </m:e>
          <m:sub>
            <m:r>
              <w:rPr>
                <w:rFonts w:ascii="Cambria Math" w:eastAsia="微软雅黑" w:hAnsi="Cambria Math"/>
                <w:spacing w:val="14"/>
              </w:rPr>
              <m:t>tc</m:t>
            </m:r>
          </m:sub>
        </m:sSub>
      </m:oMath>
      <w:r w:rsidR="000B4AF8" w:rsidRPr="000B4AF8">
        <w:rPr>
          <w:rFonts w:eastAsia="微软雅黑" w:hint="eastAsia"/>
          <w:spacing w:val="14"/>
        </w:rPr>
        <w:t>：由于环境气压和吸入空气温度而降低额定值。</w:t>
      </w:r>
      <w:r w:rsidR="000B4AF8" w:rsidRPr="000B4AF8">
        <w:rPr>
          <w:rFonts w:eastAsia="微软雅黑"/>
          <w:spacing w:val="14"/>
        </w:rPr>
        <w:t xml:space="preserve"> </w:t>
      </w:r>
      <w:r w:rsidR="000B4AF8" w:rsidRPr="000B4AF8">
        <w:rPr>
          <w:rFonts w:eastAsia="微软雅黑"/>
          <w:spacing w:val="14"/>
        </w:rPr>
        <w:t>这是</w:t>
      </w:r>
      <w:r w:rsidR="000B4AF8" w:rsidRPr="000B4AF8">
        <w:rPr>
          <w:rFonts w:eastAsia="微软雅黑" w:hint="eastAsia"/>
          <w:spacing w:val="14"/>
        </w:rPr>
        <w:t>防止涡轮机超速</w:t>
      </w:r>
      <w:r w:rsidR="000B4AF8" w:rsidRPr="000B4AF8">
        <w:rPr>
          <w:rFonts w:eastAsia="微软雅黑"/>
          <w:spacing w:val="14"/>
        </w:rPr>
        <w:t>必要的</w:t>
      </w:r>
    </w:p>
    <w:p w14:paraId="5A06C992" w14:textId="77777777" w:rsidR="000B4AF8" w:rsidRPr="000B4AF8" w:rsidRDefault="00E21317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>
        <m:sSub>
          <m:sSubPr>
            <m:ctrlPr>
              <w:rPr>
                <w:rFonts w:ascii="Cambria Math" w:eastAsia="微软雅黑" w:hAnsi="Cambria Math"/>
                <w:spacing w:val="14"/>
              </w:rPr>
            </m:ctrlPr>
          </m:sSubPr>
          <m:e>
            <m:r>
              <w:rPr>
                <w:rFonts w:ascii="Cambria Math" w:eastAsia="微软雅黑" w:hAnsi="Cambria Math"/>
                <w:spacing w:val="14"/>
              </w:rPr>
              <m:t>k</m:t>
            </m:r>
          </m:e>
          <m:sub>
            <m:r>
              <w:rPr>
                <w:rFonts w:ascii="Cambria Math" w:eastAsia="微软雅黑" w:hAnsi="Cambria Math"/>
                <w:spacing w:val="14"/>
              </w:rPr>
              <m:t>gas</m:t>
            </m:r>
          </m:sub>
        </m:sSub>
      </m:oMath>
      <w:r w:rsidR="000B4AF8" w:rsidRPr="000B4AF8">
        <w:rPr>
          <w:rFonts w:eastAsia="微软雅黑" w:hint="eastAsia"/>
          <w:spacing w:val="14"/>
        </w:rPr>
        <w:t>：如果气缸未提供足够的气体，则发动机将无法以额定输出运行。所需的气体进料压力取决于气体的较低热值。</w:t>
      </w:r>
    </w:p>
    <w:p w14:paraId="516FD3BC" w14:textId="77777777" w:rsidR="000B4AF8" w:rsidRPr="000B4AF8" w:rsidRDefault="000B4AF8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w:r w:rsidRPr="000B4AF8">
        <w:rPr>
          <w:rFonts w:eastAsia="微软雅黑" w:hint="eastAsia"/>
          <w:spacing w:val="14"/>
        </w:rPr>
        <w:t>总降额根据以下公式计算：</w:t>
      </w:r>
    </w:p>
    <w:p w14:paraId="4A1AAA23" w14:textId="77777777" w:rsidR="000B4AF8" w:rsidRPr="000B4AF8" w:rsidRDefault="000B4AF8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pacing w:val="14"/>
            </w:rPr>
            <m:t>P_x=P_r*lower derating factor</m:t>
          </m:r>
        </m:oMath>
      </m:oMathPara>
    </w:p>
    <w:p w14:paraId="7BFDEE8E" w14:textId="77777777" w:rsidR="000B4AF8" w:rsidRPr="000B4AF8" w:rsidRDefault="000B4AF8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w:r w:rsidRPr="000B4AF8">
        <w:rPr>
          <w:rFonts w:eastAsia="微软雅黑" w:hint="eastAsia"/>
          <w:spacing w:val="14"/>
        </w:rPr>
        <w:t>下表列出了正常温度和压力，以及运行参数的警报和停止极限。</w:t>
      </w:r>
      <w:r w:rsidRPr="000B4AF8">
        <w:rPr>
          <w:rFonts w:eastAsia="微软雅黑"/>
          <w:spacing w:val="14"/>
        </w:rPr>
        <w:t xml:space="preserve"> </w:t>
      </w:r>
      <w:r w:rsidRPr="000B4AF8">
        <w:rPr>
          <w:rFonts w:eastAsia="微软雅黑"/>
          <w:spacing w:val="14"/>
        </w:rPr>
        <w:t>除预热和预润滑数据外，这些值适用于正常运行，标称速度，</w:t>
      </w:r>
      <w:r w:rsidRPr="000B4AF8">
        <w:rPr>
          <w:rFonts w:eastAsia="微软雅黑"/>
          <w:spacing w:val="14"/>
        </w:rPr>
        <w:t>100</w:t>
      </w:r>
      <w:r w:rsidRPr="000B4AF8">
        <w:rPr>
          <w:rFonts w:eastAsia="微软雅黑"/>
          <w:spacing w:val="14"/>
        </w:rPr>
        <w:t>％负载和参考条件。</w:t>
      </w:r>
      <w:r w:rsidRPr="000B4AF8">
        <w:rPr>
          <w:rFonts w:eastAsia="微软雅黑"/>
          <w:spacing w:val="14"/>
        </w:rPr>
        <w:t xml:space="preserve"> </w:t>
      </w:r>
      <w:r w:rsidRPr="000B4AF8">
        <w:rPr>
          <w:rFonts w:eastAsia="微软雅黑"/>
          <w:spacing w:val="14"/>
        </w:rPr>
        <w:t>有关更多详细信息，请参阅特定于安装的文档。</w:t>
      </w:r>
    </w:p>
    <w:p w14:paraId="6D3F9EB2" w14:textId="3CB81244" w:rsidR="000B4AF8" w:rsidRDefault="000B4AF8">
      <w:pPr>
        <w:pStyle w:val="a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3F9EB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3F9EB2" w16cid:durableId="223A18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49880" w14:textId="77777777" w:rsidR="00E21317" w:rsidRDefault="00E21317" w:rsidP="002C5313">
      <w:r>
        <w:separator/>
      </w:r>
    </w:p>
  </w:endnote>
  <w:endnote w:type="continuationSeparator" w:id="0">
    <w:p w14:paraId="151FA33A" w14:textId="77777777" w:rsidR="00E21317" w:rsidRDefault="00E21317" w:rsidP="002C5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4F270" w14:textId="77777777" w:rsidR="00E21317" w:rsidRDefault="00E21317" w:rsidP="002C5313">
      <w:r>
        <w:separator/>
      </w:r>
    </w:p>
  </w:footnote>
  <w:footnote w:type="continuationSeparator" w:id="0">
    <w:p w14:paraId="383977A9" w14:textId="77777777" w:rsidR="00E21317" w:rsidRDefault="00E21317" w:rsidP="002C5313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张晋豪">
    <w15:presenceInfo w15:providerId="Windows Live" w15:userId="4c66688530a57e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B15"/>
    <w:rsid w:val="00064043"/>
    <w:rsid w:val="000B4AF8"/>
    <w:rsid w:val="00161E99"/>
    <w:rsid w:val="002C5313"/>
    <w:rsid w:val="003F2620"/>
    <w:rsid w:val="005000F9"/>
    <w:rsid w:val="006818C6"/>
    <w:rsid w:val="006D2C08"/>
    <w:rsid w:val="007317A2"/>
    <w:rsid w:val="00814A95"/>
    <w:rsid w:val="0086176A"/>
    <w:rsid w:val="008C308C"/>
    <w:rsid w:val="00990497"/>
    <w:rsid w:val="00A13247"/>
    <w:rsid w:val="00A81600"/>
    <w:rsid w:val="00AF0B15"/>
    <w:rsid w:val="00B033F1"/>
    <w:rsid w:val="00B0370F"/>
    <w:rsid w:val="00D54572"/>
    <w:rsid w:val="00DF6629"/>
    <w:rsid w:val="00E21317"/>
    <w:rsid w:val="00E72DEF"/>
    <w:rsid w:val="00E80DEA"/>
    <w:rsid w:val="00EB5693"/>
    <w:rsid w:val="00EC15CA"/>
    <w:rsid w:val="00F42C16"/>
    <w:rsid w:val="00FE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0358E"/>
  <w15:chartTrackingRefBased/>
  <w15:docId w15:val="{0EC663B3-584A-4868-BD61-4D0F8428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真正文"/>
    <w:basedOn w:val="a"/>
    <w:link w:val="a4"/>
    <w:qFormat/>
    <w:rsid w:val="00814A95"/>
    <w:pPr>
      <w:spacing w:line="360" w:lineRule="auto"/>
      <w:ind w:firstLineChars="200" w:firstLine="476"/>
    </w:pPr>
    <w:rPr>
      <w:rFonts w:eastAsia="微软雅黑"/>
      <w:spacing w:val="14"/>
    </w:rPr>
  </w:style>
  <w:style w:type="character" w:styleId="a5">
    <w:name w:val="Placeholder Text"/>
    <w:basedOn w:val="a0"/>
    <w:uiPriority w:val="99"/>
    <w:semiHidden/>
    <w:rsid w:val="003F2620"/>
    <w:rPr>
      <w:color w:val="808080"/>
    </w:rPr>
  </w:style>
  <w:style w:type="character" w:customStyle="1" w:styleId="a4">
    <w:name w:val="真正文 字符"/>
    <w:basedOn w:val="a0"/>
    <w:link w:val="a3"/>
    <w:rsid w:val="00814A95"/>
    <w:rPr>
      <w:rFonts w:eastAsia="微软雅黑"/>
      <w:spacing w:val="14"/>
    </w:rPr>
  </w:style>
  <w:style w:type="character" w:styleId="a6">
    <w:name w:val="annotation reference"/>
    <w:basedOn w:val="a0"/>
    <w:uiPriority w:val="99"/>
    <w:semiHidden/>
    <w:unhideWhenUsed/>
    <w:rsid w:val="000B4AF8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0B4AF8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0B4AF8"/>
  </w:style>
  <w:style w:type="paragraph" w:styleId="a9">
    <w:name w:val="annotation subject"/>
    <w:basedOn w:val="a7"/>
    <w:next w:val="a7"/>
    <w:link w:val="aa"/>
    <w:uiPriority w:val="99"/>
    <w:semiHidden/>
    <w:unhideWhenUsed/>
    <w:rsid w:val="000B4AF8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0B4AF8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0B4AF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B4AF8"/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2C5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2C5313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2C53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2C53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microsoft.com/office/2011/relationships/commentsExtended" Target="commentsExtended.xml"/><Relationship Id="rId3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5105;&#30340;Word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我的Word模板.dotx</Template>
  <TotalTime>2332</TotalTime>
  <Pages>1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张晋豪</dc:creator>
  <cp:keywords/>
  <dc:description/>
  <cp:lastModifiedBy>Administrator</cp:lastModifiedBy>
  <cp:revision>15</cp:revision>
  <dcterms:created xsi:type="dcterms:W3CDTF">2020-04-05T10:01:00Z</dcterms:created>
  <dcterms:modified xsi:type="dcterms:W3CDTF">2020-07-08T12:52:00Z</dcterms:modified>
</cp:coreProperties>
</file>